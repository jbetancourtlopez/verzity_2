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D5B06" w14:textId="068028F3" w:rsidR="00474232" w:rsidRDefault="00474232" w:rsidP="00474232">
      <w:pPr>
        <w:spacing w:after="0"/>
        <w:rPr>
          <w:rFonts w:ascii="Calibri" w:eastAsia="Times New Roman" w:hAnsi="Calibri" w:cs="Calibri"/>
          <w:b/>
          <w:color w:val="5B9BD5" w:themeColor="accent1"/>
          <w:lang w:eastAsia="es-MX"/>
        </w:rPr>
      </w:pPr>
      <w:r w:rsidRPr="000C3F11">
        <w:rPr>
          <w:rFonts w:ascii="Calibri" w:eastAsia="Times New Roman" w:hAnsi="Calibri" w:cs="Calibri"/>
          <w:b/>
          <w:color w:val="5B9BD5" w:themeColor="accent1"/>
          <w:lang w:eastAsia="es-MX"/>
        </w:rPr>
        <w:t xml:space="preserve">CORRECCIONES </w:t>
      </w:r>
      <w:r>
        <w:rPr>
          <w:rFonts w:ascii="Calibri" w:eastAsia="Times New Roman" w:hAnsi="Calibri" w:cs="Calibri"/>
          <w:b/>
          <w:color w:val="5B9BD5" w:themeColor="accent1"/>
          <w:lang w:eastAsia="es-MX"/>
        </w:rPr>
        <w:t>POR REALIZAR</w:t>
      </w:r>
    </w:p>
    <w:p w14:paraId="32F56992" w14:textId="0307D510" w:rsidR="00A11392" w:rsidRDefault="00AA5529" w:rsidP="00A522A2">
      <w:pPr>
        <w:rPr>
          <w:b/>
          <w:lang w:eastAsia="es-MX"/>
        </w:rPr>
      </w:pPr>
      <w:r>
        <w:rPr>
          <w:b/>
          <w:lang w:eastAsia="es-MX"/>
        </w:rPr>
        <w:t>Consultar paquetes disponibles</w:t>
      </w:r>
    </w:p>
    <w:p w14:paraId="1C27F0A1" w14:textId="78F4CA0D" w:rsidR="00AA5529" w:rsidRDefault="00AA5529" w:rsidP="00AA5529">
      <w:pPr>
        <w:pStyle w:val="Prrafodelista"/>
        <w:numPr>
          <w:ilvl w:val="0"/>
          <w:numId w:val="18"/>
        </w:numPr>
        <w:rPr>
          <w:lang w:eastAsia="es-MX"/>
        </w:rPr>
      </w:pPr>
      <w:r w:rsidRPr="00AA5529">
        <w:rPr>
          <w:lang w:eastAsia="es-MX"/>
        </w:rPr>
        <w:t>Al deslizar el dedo para recargar los paquetes este no limpia la lista y al consultar duplica los paquetes y hace cada vez que se recarga.</w:t>
      </w:r>
    </w:p>
    <w:p w14:paraId="349B93F3" w14:textId="77777777" w:rsidR="00F70F34" w:rsidRDefault="00F70F34" w:rsidP="00F70F34">
      <w:pPr>
        <w:pStyle w:val="Prrafodelista"/>
        <w:numPr>
          <w:ilvl w:val="0"/>
          <w:numId w:val="18"/>
        </w:numPr>
      </w:pPr>
      <w:hyperlink r:id="rId8" w:history="1">
        <w:r w:rsidRPr="00E9472C">
          <w:rPr>
            <w:rStyle w:val="Hipervnculo"/>
          </w:rPr>
          <w:t>https://www.dropbox.com/sh/ae9rw69kxke3mux/AADlhg8Vae_ylGpejZcfLHX6a?dl=0</w:t>
        </w:r>
      </w:hyperlink>
      <w:r>
        <w:t xml:space="preserve"> </w:t>
      </w:r>
    </w:p>
    <w:p w14:paraId="0CAB2132" w14:textId="77777777" w:rsidR="00F70F34" w:rsidRDefault="00F70F34" w:rsidP="00F70F34">
      <w:pPr>
        <w:rPr>
          <w:lang w:eastAsia="es-MX"/>
        </w:rPr>
      </w:pPr>
    </w:p>
    <w:p w14:paraId="4FC8E637" w14:textId="37887D97" w:rsidR="002F1DC2" w:rsidRPr="00B466BA" w:rsidRDefault="002F1DC2" w:rsidP="00AA5529">
      <w:pPr>
        <w:pStyle w:val="Prrafodelista"/>
        <w:numPr>
          <w:ilvl w:val="0"/>
          <w:numId w:val="18"/>
        </w:numPr>
        <w:rPr>
          <w:highlight w:val="yellow"/>
          <w:lang w:eastAsia="es-MX"/>
        </w:rPr>
      </w:pPr>
      <w:r w:rsidRPr="00B466BA">
        <w:rPr>
          <w:highlight w:val="yellow"/>
          <w:lang w:eastAsia="es-MX"/>
        </w:rPr>
        <w:t xml:space="preserve">No se toco el codigo .. </w:t>
      </w:r>
      <w:r w:rsidR="00B466BA" w:rsidRPr="00B466BA">
        <w:rPr>
          <w:highlight w:val="yellow"/>
          <w:lang w:eastAsia="es-MX"/>
        </w:rPr>
        <w:t>me funciona bien.. Ver video</w:t>
      </w:r>
    </w:p>
    <w:p w14:paraId="61F8493C" w14:textId="64080664" w:rsidR="008876D1" w:rsidRPr="00EE50C2" w:rsidRDefault="00EE50C2" w:rsidP="008876D1">
      <w:pPr>
        <w:rPr>
          <w:b/>
          <w:lang w:eastAsia="es-MX"/>
        </w:rPr>
      </w:pPr>
      <w:r w:rsidRPr="00EE50C2">
        <w:rPr>
          <w:b/>
          <w:lang w:eastAsia="es-MX"/>
        </w:rPr>
        <w:t>Filtrar Universidades</w:t>
      </w:r>
    </w:p>
    <w:p w14:paraId="22EA2763" w14:textId="7671528C" w:rsidR="00EE50C2" w:rsidRDefault="00EE50C2" w:rsidP="00EE50C2">
      <w:pPr>
        <w:pStyle w:val="Prrafodelista"/>
        <w:numPr>
          <w:ilvl w:val="0"/>
          <w:numId w:val="18"/>
        </w:numPr>
        <w:rPr>
          <w:lang w:eastAsia="es-MX"/>
        </w:rPr>
      </w:pPr>
      <w:r>
        <w:rPr>
          <w:lang w:eastAsia="es-MX"/>
        </w:rPr>
        <w:t>Al hacer clic varias al banner se cierra la aplicación, comenta el de Android que es por hacer varias peticiones al mismo tiempo, es decir, se abre una petición, pero no se cierra y al volver a mandar otras muere la aplicación.</w:t>
      </w:r>
    </w:p>
    <w:p w14:paraId="60FB57D5" w14:textId="25656A2F" w:rsidR="005023E6" w:rsidRPr="005023E6" w:rsidRDefault="005023E6" w:rsidP="00EE50C2">
      <w:pPr>
        <w:pStyle w:val="Prrafodelista"/>
        <w:numPr>
          <w:ilvl w:val="0"/>
          <w:numId w:val="18"/>
        </w:numPr>
        <w:rPr>
          <w:highlight w:val="yellow"/>
          <w:lang w:eastAsia="es-MX"/>
        </w:rPr>
      </w:pPr>
      <w:r w:rsidRPr="005023E6">
        <w:rPr>
          <w:highlight w:val="yellow"/>
          <w:lang w:eastAsia="es-MX"/>
        </w:rPr>
        <w:t>Corregido</w:t>
      </w:r>
    </w:p>
    <w:p w14:paraId="7478B6BF" w14:textId="4E7C6784" w:rsidR="00E609E3" w:rsidRPr="001F271A" w:rsidRDefault="00E609E3" w:rsidP="00E609E3">
      <w:pPr>
        <w:rPr>
          <w:b/>
          <w:lang w:eastAsia="es-MX"/>
        </w:rPr>
      </w:pPr>
      <w:r w:rsidRPr="001F271A">
        <w:rPr>
          <w:b/>
          <w:lang w:eastAsia="es-MX"/>
        </w:rPr>
        <w:t>Consultar Videos</w:t>
      </w:r>
    </w:p>
    <w:p w14:paraId="159C0DB2" w14:textId="2B298936" w:rsidR="00E609E3" w:rsidRDefault="00DD023D" w:rsidP="00E609E3">
      <w:pPr>
        <w:pStyle w:val="Prrafodelista"/>
        <w:numPr>
          <w:ilvl w:val="0"/>
          <w:numId w:val="18"/>
        </w:numPr>
        <w:rPr>
          <w:lang w:eastAsia="es-MX"/>
        </w:rPr>
      </w:pPr>
      <w:r>
        <w:rPr>
          <w:lang w:eastAsia="es-MX"/>
        </w:rPr>
        <w:t>No reproduce videos cargados como archivos.</w:t>
      </w:r>
    </w:p>
    <w:p w14:paraId="4CB13616" w14:textId="4574DB35" w:rsidR="00DD3704" w:rsidRPr="00DD3704" w:rsidRDefault="00DD3704" w:rsidP="00E609E3">
      <w:pPr>
        <w:pStyle w:val="Prrafodelista"/>
        <w:numPr>
          <w:ilvl w:val="0"/>
          <w:numId w:val="18"/>
        </w:numPr>
        <w:rPr>
          <w:highlight w:val="yellow"/>
          <w:lang w:eastAsia="es-MX"/>
        </w:rPr>
      </w:pPr>
      <w:r w:rsidRPr="00DD3704">
        <w:rPr>
          <w:highlight w:val="yellow"/>
          <w:lang w:eastAsia="es-MX"/>
        </w:rPr>
        <w:t>Corregido</w:t>
      </w:r>
    </w:p>
    <w:p w14:paraId="40B4EEE3" w14:textId="5035DAEA" w:rsidR="00EE50C2" w:rsidRPr="00EE50C2" w:rsidRDefault="00EE50C2" w:rsidP="00EE50C2">
      <w:pPr>
        <w:rPr>
          <w:b/>
          <w:lang w:eastAsia="es-MX"/>
        </w:rPr>
      </w:pPr>
      <w:r w:rsidRPr="00EE50C2">
        <w:rPr>
          <w:b/>
          <w:lang w:eastAsia="es-MX"/>
        </w:rPr>
        <w:t>Consultar Detalle de universidad</w:t>
      </w:r>
    </w:p>
    <w:p w14:paraId="3D1C1581" w14:textId="1DCBE725" w:rsidR="00EE50C2" w:rsidRDefault="00EE50C2" w:rsidP="00EE50C2">
      <w:pPr>
        <w:pStyle w:val="Prrafodelista"/>
        <w:numPr>
          <w:ilvl w:val="0"/>
          <w:numId w:val="18"/>
        </w:numPr>
        <w:rPr>
          <w:lang w:eastAsia="es-MX"/>
        </w:rPr>
      </w:pPr>
      <w:r>
        <w:rPr>
          <w:lang w:eastAsia="es-MX"/>
        </w:rPr>
        <w:t>No presenta la imagen al cargar la primera vez, como que hace un scroll y no se presenta.</w:t>
      </w:r>
    </w:p>
    <w:p w14:paraId="57AA244B" w14:textId="69511490" w:rsidR="00AF01B3" w:rsidRDefault="00D05A6A" w:rsidP="005C7593">
      <w:pPr>
        <w:pStyle w:val="Prrafodelista"/>
        <w:numPr>
          <w:ilvl w:val="0"/>
          <w:numId w:val="18"/>
        </w:numPr>
        <w:rPr>
          <w:lang w:eastAsia="es-MX"/>
        </w:rPr>
      </w:pPr>
      <w:r>
        <w:rPr>
          <w:lang w:eastAsia="es-MX"/>
        </w:rPr>
        <w:t xml:space="preserve">Se corrigió el botón que se sobre </w:t>
      </w:r>
      <w:r w:rsidR="00E456EC">
        <w:rPr>
          <w:lang w:eastAsia="es-MX"/>
        </w:rPr>
        <w:t>montaba,</w:t>
      </w:r>
      <w:r>
        <w:rPr>
          <w:lang w:eastAsia="es-MX"/>
        </w:rPr>
        <w:t xml:space="preserve"> pero s</w:t>
      </w:r>
      <w:r w:rsidR="00EE50C2">
        <w:rPr>
          <w:lang w:eastAsia="es-MX"/>
        </w:rPr>
        <w:t>igue persistiendo el problema de los botones al tener demasiado texto no se puede hacer clic a ningún botón.</w:t>
      </w:r>
    </w:p>
    <w:p w14:paraId="5AA73B7A" w14:textId="6E3BC7A3" w:rsidR="00F30BC3" w:rsidRDefault="00F30BC3" w:rsidP="00F30BC3">
      <w:pPr>
        <w:rPr>
          <w:lang w:eastAsia="es-MX"/>
        </w:rPr>
      </w:pPr>
      <w:r w:rsidRPr="00F30BC3">
        <w:rPr>
          <w:highlight w:val="yellow"/>
          <w:lang w:eastAsia="es-MX"/>
        </w:rPr>
        <w:t>Corregido</w:t>
      </w:r>
    </w:p>
    <w:p w14:paraId="668EC3D5" w14:textId="77777777" w:rsidR="001A5C79" w:rsidRPr="001A5C79" w:rsidRDefault="001A5C79" w:rsidP="005C7593">
      <w:pPr>
        <w:pStyle w:val="Prrafodelista"/>
        <w:numPr>
          <w:ilvl w:val="0"/>
          <w:numId w:val="18"/>
        </w:numPr>
        <w:rPr>
          <w:lang w:eastAsia="es-MX"/>
        </w:rPr>
      </w:pPr>
    </w:p>
    <w:p w14:paraId="6786B4D1" w14:textId="61E14081" w:rsidR="005C7593" w:rsidRDefault="005C7593" w:rsidP="005C7593">
      <w:pPr>
        <w:rPr>
          <w:b/>
          <w:lang w:eastAsia="es-MX"/>
        </w:rPr>
      </w:pPr>
      <w:r>
        <w:rPr>
          <w:b/>
          <w:lang w:eastAsia="es-MX"/>
        </w:rPr>
        <w:t>Consultar detalle universidad</w:t>
      </w:r>
    </w:p>
    <w:p w14:paraId="262EF9B5" w14:textId="77777777" w:rsidR="00071D7E" w:rsidRPr="00071D7E" w:rsidRDefault="00071D7E" w:rsidP="00C25E5E">
      <w:pPr>
        <w:spacing w:after="0"/>
        <w:rPr>
          <w:rFonts w:ascii="Calibri" w:eastAsia="Times New Roman" w:hAnsi="Calibri" w:cs="Calibri"/>
          <w:color w:val="000000"/>
          <w:lang w:eastAsia="es-MX"/>
        </w:rPr>
      </w:pPr>
    </w:p>
    <w:p w14:paraId="5B15DFF4" w14:textId="7C63DDB0" w:rsidR="001E7B27" w:rsidRPr="00750E6C" w:rsidRDefault="001E7B27" w:rsidP="001E7B27">
      <w:pPr>
        <w:pStyle w:val="Prrafodelista"/>
        <w:numPr>
          <w:ilvl w:val="0"/>
          <w:numId w:val="17"/>
        </w:numPr>
        <w:spacing w:after="0"/>
        <w:rPr>
          <w:rFonts w:ascii="Calibri" w:eastAsia="Times New Roman" w:hAnsi="Calibri" w:cs="Calibri"/>
          <w:color w:val="000000"/>
          <w:lang w:eastAsia="es-MX"/>
        </w:rPr>
      </w:pPr>
      <w:r w:rsidRPr="006B03FD">
        <w:rPr>
          <w:rFonts w:ascii="Calibri" w:eastAsia="Times New Roman" w:hAnsi="Calibri" w:cs="Calibri"/>
          <w:color w:val="000000"/>
          <w:lang w:eastAsia="es-MX"/>
        </w:rPr>
        <w:t>Cuando la descripción de la universidad es muy grande el sistema ase queda cargando.</w:t>
      </w:r>
      <w:r w:rsidR="00754C2C" w:rsidRPr="00754C2C">
        <w:rPr>
          <w:rFonts w:ascii="Calibri" w:eastAsia="Times New Roman" w:hAnsi="Calibri" w:cs="Calibri"/>
          <w:color w:val="FF0000"/>
          <w:lang w:eastAsia="es-MX"/>
        </w:rPr>
        <w:t xml:space="preserve"> </w:t>
      </w:r>
      <w:r w:rsidR="00754C2C">
        <w:rPr>
          <w:rFonts w:ascii="Calibri" w:eastAsia="Times New Roman" w:hAnsi="Calibri" w:cs="Calibri"/>
          <w:color w:val="FF0000"/>
          <w:lang w:eastAsia="es-MX"/>
        </w:rPr>
        <w:t>Corregido anteriormente, pero con una nueva corrección que se realizó volvió a quedar como antes que se corrigiera.</w:t>
      </w:r>
    </w:p>
    <w:p w14:paraId="4F87A99E" w14:textId="77777777" w:rsidR="00F70F34" w:rsidRDefault="00F70F34" w:rsidP="00F70F34">
      <w:pPr>
        <w:pStyle w:val="Prrafodelista"/>
        <w:numPr>
          <w:ilvl w:val="0"/>
          <w:numId w:val="17"/>
        </w:numPr>
      </w:pPr>
      <w:hyperlink r:id="rId9" w:history="1">
        <w:r w:rsidRPr="00E9472C">
          <w:rPr>
            <w:rStyle w:val="Hipervnculo"/>
          </w:rPr>
          <w:t>https://www.dropbox.com/sh/ae9rw69kxke3mux/AADlhg8Vae_ylGpejZcfLHX6a?dl=0</w:t>
        </w:r>
      </w:hyperlink>
      <w:r>
        <w:t xml:space="preserve"> </w:t>
      </w:r>
    </w:p>
    <w:p w14:paraId="60DF2E24" w14:textId="77777777" w:rsidR="00750E6C" w:rsidRDefault="00750E6C" w:rsidP="00750E6C">
      <w:pPr>
        <w:spacing w:after="0"/>
        <w:ind w:left="360"/>
        <w:rPr>
          <w:rFonts w:ascii="Calibri" w:eastAsia="Times New Roman" w:hAnsi="Calibri" w:cs="Calibri"/>
          <w:color w:val="000000"/>
          <w:lang w:eastAsia="es-MX"/>
        </w:rPr>
      </w:pPr>
      <w:bookmarkStart w:id="0" w:name="_GoBack"/>
      <w:bookmarkEnd w:id="0"/>
    </w:p>
    <w:p w14:paraId="19749239" w14:textId="23B79031" w:rsidR="005C7593" w:rsidRDefault="00284578" w:rsidP="005C7593">
      <w:pPr>
        <w:pStyle w:val="Prrafodelista"/>
        <w:rPr>
          <w:b/>
          <w:lang w:eastAsia="es-MX"/>
        </w:rPr>
      </w:pPr>
      <w:r w:rsidRPr="00284578">
        <w:rPr>
          <w:b/>
          <w:highlight w:val="yellow"/>
          <w:lang w:eastAsia="es-MX"/>
        </w:rPr>
        <w:t>NO lo pude replicar ver video y me funciona bien</w:t>
      </w:r>
    </w:p>
    <w:p w14:paraId="0E9EB7F4" w14:textId="77777777" w:rsidR="000B4E17" w:rsidRDefault="000B4E17" w:rsidP="005C7593">
      <w:pPr>
        <w:pStyle w:val="Prrafodelista"/>
        <w:rPr>
          <w:b/>
          <w:lang w:eastAsia="es-MX"/>
        </w:rPr>
      </w:pPr>
    </w:p>
    <w:p w14:paraId="7A03BCCA" w14:textId="77777777" w:rsidR="000B4E17" w:rsidRDefault="000B4E17" w:rsidP="005C7593">
      <w:pPr>
        <w:pStyle w:val="Prrafodelista"/>
        <w:rPr>
          <w:b/>
          <w:lang w:eastAsia="es-MX"/>
        </w:rPr>
      </w:pPr>
    </w:p>
    <w:p w14:paraId="7C6E9793" w14:textId="77777777" w:rsidR="000B4E17" w:rsidRDefault="000B4E17" w:rsidP="005C7593">
      <w:pPr>
        <w:pStyle w:val="Prrafodelista"/>
        <w:rPr>
          <w:b/>
          <w:lang w:eastAsia="es-MX"/>
        </w:rPr>
      </w:pPr>
    </w:p>
    <w:p w14:paraId="39B9EEE5" w14:textId="77777777" w:rsidR="000B4E17" w:rsidRDefault="000B4E17" w:rsidP="005C7593">
      <w:pPr>
        <w:pStyle w:val="Prrafodelista"/>
        <w:rPr>
          <w:b/>
          <w:lang w:eastAsia="es-MX"/>
        </w:rPr>
      </w:pPr>
    </w:p>
    <w:p w14:paraId="2D0E90D9" w14:textId="77777777" w:rsidR="000B4E17" w:rsidRDefault="000B4E17" w:rsidP="005C7593">
      <w:pPr>
        <w:pStyle w:val="Prrafodelista"/>
        <w:rPr>
          <w:b/>
          <w:lang w:eastAsia="es-MX"/>
        </w:rPr>
      </w:pPr>
    </w:p>
    <w:p w14:paraId="22D79D84" w14:textId="77777777" w:rsidR="000B4E17" w:rsidRDefault="000B4E17" w:rsidP="005C7593">
      <w:pPr>
        <w:pStyle w:val="Prrafodelista"/>
        <w:rPr>
          <w:b/>
          <w:lang w:eastAsia="es-MX"/>
        </w:rPr>
      </w:pPr>
    </w:p>
    <w:p w14:paraId="44C28BC6" w14:textId="77777777" w:rsidR="000B4E17" w:rsidRDefault="000B4E17" w:rsidP="005C7593">
      <w:pPr>
        <w:pStyle w:val="Prrafodelista"/>
        <w:rPr>
          <w:b/>
          <w:lang w:eastAsia="es-MX"/>
        </w:rPr>
      </w:pPr>
    </w:p>
    <w:p w14:paraId="7678F4F5" w14:textId="77777777" w:rsidR="000B4E17" w:rsidRDefault="000B4E17" w:rsidP="005C7593">
      <w:pPr>
        <w:pStyle w:val="Prrafodelista"/>
        <w:rPr>
          <w:b/>
          <w:lang w:eastAsia="es-MX"/>
        </w:rPr>
      </w:pPr>
    </w:p>
    <w:p w14:paraId="195A4687" w14:textId="77777777" w:rsidR="000B4E17" w:rsidRDefault="000B4E17" w:rsidP="005C7593">
      <w:pPr>
        <w:pStyle w:val="Prrafodelista"/>
        <w:rPr>
          <w:b/>
          <w:lang w:eastAsia="es-MX"/>
        </w:rPr>
      </w:pPr>
    </w:p>
    <w:p w14:paraId="375075B2" w14:textId="77777777" w:rsidR="000B4E17" w:rsidRDefault="000B4E17" w:rsidP="005C7593">
      <w:pPr>
        <w:pStyle w:val="Prrafodelista"/>
        <w:rPr>
          <w:b/>
          <w:lang w:eastAsia="es-MX"/>
        </w:rPr>
      </w:pPr>
    </w:p>
    <w:p w14:paraId="24C00089" w14:textId="77777777" w:rsidR="000B4E17" w:rsidRDefault="000B4E17" w:rsidP="005C7593">
      <w:pPr>
        <w:pStyle w:val="Prrafodelista"/>
        <w:rPr>
          <w:b/>
          <w:lang w:eastAsia="es-MX"/>
        </w:rPr>
      </w:pPr>
    </w:p>
    <w:p w14:paraId="74E15D8F" w14:textId="77777777" w:rsidR="000B4E17" w:rsidRDefault="000B4E17" w:rsidP="005C7593">
      <w:pPr>
        <w:pStyle w:val="Prrafodelista"/>
        <w:rPr>
          <w:b/>
          <w:lang w:eastAsia="es-MX"/>
        </w:rPr>
      </w:pPr>
    </w:p>
    <w:p w14:paraId="04CF3655" w14:textId="77777777" w:rsidR="000B4E17" w:rsidRDefault="000B4E17" w:rsidP="005C7593">
      <w:pPr>
        <w:pStyle w:val="Prrafodelista"/>
        <w:rPr>
          <w:b/>
          <w:lang w:eastAsia="es-MX"/>
        </w:rPr>
      </w:pPr>
    </w:p>
    <w:p w14:paraId="1C640644" w14:textId="77777777" w:rsidR="000B4E17" w:rsidRDefault="000B4E17" w:rsidP="005C7593">
      <w:pPr>
        <w:pStyle w:val="Prrafodelista"/>
        <w:rPr>
          <w:b/>
          <w:lang w:eastAsia="es-MX"/>
        </w:rPr>
      </w:pPr>
    </w:p>
    <w:p w14:paraId="445118B3" w14:textId="77777777" w:rsidR="000B4E17" w:rsidRDefault="000B4E17" w:rsidP="005C7593">
      <w:pPr>
        <w:pStyle w:val="Prrafodelista"/>
        <w:rPr>
          <w:b/>
          <w:lang w:eastAsia="es-MX"/>
        </w:rPr>
      </w:pPr>
    </w:p>
    <w:p w14:paraId="762D5521" w14:textId="77777777" w:rsidR="000B4E17" w:rsidRPr="005C7593" w:rsidRDefault="000B4E17" w:rsidP="005C7593">
      <w:pPr>
        <w:pStyle w:val="Prrafodelista"/>
        <w:rPr>
          <w:b/>
          <w:lang w:eastAsia="es-MX"/>
        </w:rPr>
      </w:pPr>
    </w:p>
    <w:p w14:paraId="216FFAC9" w14:textId="114CE7F8" w:rsidR="00424D8F" w:rsidRPr="00564D28" w:rsidRDefault="00424D8F" w:rsidP="00424D8F">
      <w:pPr>
        <w:spacing w:after="0"/>
        <w:rPr>
          <w:rFonts w:ascii="Calibri" w:eastAsia="Times New Roman" w:hAnsi="Calibri" w:cs="Calibri"/>
          <w:b/>
          <w:color w:val="5B9BD5" w:themeColor="accent1"/>
          <w:lang w:eastAsia="es-MX"/>
        </w:rPr>
      </w:pPr>
      <w:r w:rsidRPr="000C3F11">
        <w:rPr>
          <w:rFonts w:ascii="Calibri" w:eastAsia="Times New Roman" w:hAnsi="Calibri" w:cs="Calibri"/>
          <w:b/>
          <w:color w:val="5B9BD5" w:themeColor="accent1"/>
          <w:lang w:eastAsia="es-MX"/>
        </w:rPr>
        <w:t xml:space="preserve">CORRECCIONES </w:t>
      </w:r>
      <w:r>
        <w:rPr>
          <w:rFonts w:ascii="Calibri" w:eastAsia="Times New Roman" w:hAnsi="Calibri" w:cs="Calibri"/>
          <w:b/>
          <w:color w:val="5B9BD5" w:themeColor="accent1"/>
          <w:lang w:eastAsia="es-MX"/>
        </w:rPr>
        <w:t>NO REALIZADAS</w:t>
      </w:r>
    </w:p>
    <w:p w14:paraId="4AADCC35" w14:textId="7B5245C6" w:rsidR="00336FF8" w:rsidRDefault="002B7ED3" w:rsidP="00AC7DD4">
      <w:pPr>
        <w:spacing w:after="0"/>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 </w:t>
      </w:r>
      <w:r w:rsidR="00C805EF">
        <w:rPr>
          <w:rFonts w:ascii="Calibri" w:eastAsia="Times New Roman" w:hAnsi="Calibri" w:cs="Calibri"/>
          <w:color w:val="000000"/>
          <w:lang w:eastAsia="es-MX"/>
        </w:rPr>
        <w:t xml:space="preserve">     </w:t>
      </w:r>
      <w:r>
        <w:rPr>
          <w:rFonts w:ascii="Calibri" w:eastAsia="Times New Roman" w:hAnsi="Calibri" w:cs="Calibri"/>
          <w:color w:val="000000"/>
          <w:lang w:eastAsia="es-MX"/>
        </w:rPr>
        <w:t xml:space="preserve"> </w:t>
      </w:r>
    </w:p>
    <w:p w14:paraId="087FFC4D" w14:textId="0158263C" w:rsidR="00C805EF" w:rsidRDefault="00C805EF" w:rsidP="00802890">
      <w:pPr>
        <w:tabs>
          <w:tab w:val="left" w:pos="3660"/>
        </w:tabs>
        <w:spacing w:after="0"/>
        <w:contextualSpacing/>
        <w:rPr>
          <w:rFonts w:ascii="Calibri" w:eastAsia="Times New Roman" w:hAnsi="Calibri" w:cs="Calibri"/>
          <w:b/>
          <w:color w:val="000000"/>
          <w:lang w:eastAsia="es-MX"/>
        </w:rPr>
      </w:pPr>
    </w:p>
    <w:p w14:paraId="30FED0CB" w14:textId="72A8CC1B" w:rsidR="00802890" w:rsidRDefault="00802890" w:rsidP="00802890">
      <w:pPr>
        <w:tabs>
          <w:tab w:val="left" w:pos="3660"/>
        </w:tabs>
        <w:spacing w:after="0"/>
        <w:contextualSpacing/>
        <w:rPr>
          <w:rFonts w:ascii="Calibri" w:eastAsia="Times New Roman" w:hAnsi="Calibri" w:cs="Calibri"/>
          <w:b/>
          <w:color w:val="000000"/>
          <w:lang w:eastAsia="es-MX"/>
        </w:rPr>
      </w:pPr>
      <w:r w:rsidRPr="00802890">
        <w:rPr>
          <w:rFonts w:ascii="Calibri" w:eastAsia="Times New Roman" w:hAnsi="Calibri" w:cs="Calibri"/>
          <w:b/>
          <w:color w:val="000000"/>
          <w:lang w:eastAsia="es-MX"/>
        </w:rPr>
        <w:t>Consultar Becas Vigentes</w:t>
      </w:r>
      <w:r w:rsidR="0053156C" w:rsidRPr="0053156C">
        <w:rPr>
          <w:b/>
          <w:color w:val="FF0000"/>
        </w:rPr>
        <w:t xml:space="preserve"> </w:t>
      </w:r>
      <w:r w:rsidR="0053156C">
        <w:rPr>
          <w:b/>
          <w:color w:val="FF0000"/>
        </w:rPr>
        <w:t xml:space="preserve">   </w:t>
      </w:r>
      <w:r w:rsidR="0053156C" w:rsidRPr="00AD4F11">
        <w:rPr>
          <w:b/>
          <w:color w:val="FF0000"/>
        </w:rPr>
        <w:t>Reportado y no corregido</w:t>
      </w:r>
    </w:p>
    <w:p w14:paraId="2B0F8A5B" w14:textId="77777777" w:rsidR="00DA6E98" w:rsidRPr="00F823FA" w:rsidRDefault="00336FF8" w:rsidP="00DA6E98">
      <w:pPr>
        <w:pStyle w:val="Prrafodelista"/>
        <w:numPr>
          <w:ilvl w:val="0"/>
          <w:numId w:val="8"/>
        </w:numPr>
        <w:spacing w:after="0"/>
      </w:pPr>
      <w:r w:rsidRPr="004C0F8F">
        <w:rPr>
          <w:rFonts w:ascii="Calibri" w:eastAsia="Times New Roman" w:hAnsi="Calibri" w:cs="Calibri"/>
          <w:color w:val="000000"/>
          <w:lang w:eastAsia="es-MX"/>
        </w:rPr>
        <w:t>El sistema NO presenta la imagen que se le asigno al crear la beca.</w:t>
      </w:r>
      <w:r w:rsidR="00CE1D4A" w:rsidRPr="00CE1D4A">
        <w:rPr>
          <w:rFonts w:ascii="Calibri" w:eastAsia="Times New Roman" w:hAnsi="Calibri" w:cs="Calibri"/>
          <w:color w:val="000000"/>
          <w:lang w:eastAsia="es-MX"/>
        </w:rPr>
        <w:t xml:space="preserve"> </w:t>
      </w:r>
      <w:r w:rsidR="00CE1D4A">
        <w:rPr>
          <w:rFonts w:ascii="Calibri" w:eastAsia="Times New Roman" w:hAnsi="Calibri" w:cs="Calibri"/>
          <w:color w:val="FF0000"/>
          <w:lang w:eastAsia="es-MX"/>
        </w:rPr>
        <w:t>Corregido anteriormente, pero con una nueva corrección que se realizó volvió a quedar como antes que se corrigiera.</w:t>
      </w:r>
    </w:p>
    <w:p w14:paraId="54534549" w14:textId="77777777" w:rsidR="00F823FA" w:rsidRDefault="00F823FA" w:rsidP="00F823FA">
      <w:pPr>
        <w:spacing w:after="0"/>
      </w:pPr>
    </w:p>
    <w:p w14:paraId="3E6E37F0" w14:textId="56733B56" w:rsidR="00F823FA" w:rsidRPr="00F823FA" w:rsidRDefault="00F823FA" w:rsidP="00F823FA">
      <w:pPr>
        <w:spacing w:after="0"/>
        <w:rPr>
          <w:color w:val="000000" w:themeColor="text1"/>
        </w:rPr>
      </w:pPr>
      <w:r w:rsidRPr="00F823FA">
        <w:rPr>
          <w:color w:val="000000" w:themeColor="text1"/>
          <w:highlight w:val="yellow"/>
        </w:rPr>
        <w:t>No contaba con imágenes las BECAS pero al igula que el de financimiento esto ya funcionaba</w:t>
      </w:r>
    </w:p>
    <w:p w14:paraId="5F81634D" w14:textId="08BB259D" w:rsidR="00336FF8" w:rsidRDefault="00336FF8" w:rsidP="004C0F8F">
      <w:pPr>
        <w:jc w:val="center"/>
      </w:pPr>
    </w:p>
    <w:p w14:paraId="0EE7B6B2" w14:textId="77777777" w:rsidR="000B4E17" w:rsidRDefault="000B4E17" w:rsidP="004C0F8F">
      <w:pPr>
        <w:jc w:val="center"/>
      </w:pPr>
    </w:p>
    <w:p w14:paraId="6A588F25" w14:textId="77777777" w:rsidR="000B4E17" w:rsidRDefault="000B4E17" w:rsidP="004C0F8F">
      <w:pPr>
        <w:jc w:val="center"/>
      </w:pPr>
    </w:p>
    <w:p w14:paraId="62787F64" w14:textId="77777777" w:rsidR="000B4E17" w:rsidRDefault="000B4E17" w:rsidP="004C0F8F">
      <w:pPr>
        <w:jc w:val="center"/>
      </w:pPr>
    </w:p>
    <w:p w14:paraId="43BC1052" w14:textId="77777777" w:rsidR="000B4E17" w:rsidRDefault="000B4E17" w:rsidP="004C0F8F">
      <w:pPr>
        <w:jc w:val="center"/>
      </w:pPr>
    </w:p>
    <w:p w14:paraId="20CAF055" w14:textId="77777777" w:rsidR="000B4E17" w:rsidRDefault="000B4E17" w:rsidP="004C0F8F">
      <w:pPr>
        <w:jc w:val="center"/>
      </w:pPr>
    </w:p>
    <w:p w14:paraId="2472BEDA" w14:textId="77777777" w:rsidR="000B4E17" w:rsidRDefault="000B4E17" w:rsidP="004C0F8F">
      <w:pPr>
        <w:jc w:val="center"/>
      </w:pPr>
    </w:p>
    <w:p w14:paraId="61108018" w14:textId="77777777" w:rsidR="000B4E17" w:rsidRDefault="000B4E17" w:rsidP="004C0F8F">
      <w:pPr>
        <w:jc w:val="center"/>
      </w:pPr>
    </w:p>
    <w:p w14:paraId="510EFCD2" w14:textId="77777777" w:rsidR="000B4E17" w:rsidRDefault="000B4E17" w:rsidP="004C0F8F">
      <w:pPr>
        <w:jc w:val="center"/>
      </w:pPr>
    </w:p>
    <w:p w14:paraId="4705F7E7" w14:textId="77777777" w:rsidR="000B4E17" w:rsidRDefault="000B4E17" w:rsidP="004C0F8F">
      <w:pPr>
        <w:jc w:val="center"/>
      </w:pPr>
    </w:p>
    <w:p w14:paraId="4B043D2C" w14:textId="77777777" w:rsidR="000B4E17" w:rsidRDefault="000B4E17" w:rsidP="004C0F8F">
      <w:pPr>
        <w:jc w:val="center"/>
      </w:pPr>
    </w:p>
    <w:p w14:paraId="7CAB9C2B" w14:textId="77777777" w:rsidR="000B4E17" w:rsidRDefault="000B4E17" w:rsidP="004C0F8F">
      <w:pPr>
        <w:jc w:val="center"/>
      </w:pPr>
    </w:p>
    <w:p w14:paraId="5E931FFF" w14:textId="77777777" w:rsidR="000B4E17" w:rsidRDefault="000B4E17" w:rsidP="004C0F8F">
      <w:pPr>
        <w:jc w:val="center"/>
      </w:pPr>
    </w:p>
    <w:p w14:paraId="4D3F5593" w14:textId="77777777" w:rsidR="000B4E17" w:rsidRDefault="000B4E17" w:rsidP="004C0F8F">
      <w:pPr>
        <w:jc w:val="center"/>
      </w:pPr>
    </w:p>
    <w:p w14:paraId="11C2BD60" w14:textId="77777777" w:rsidR="000B4E17" w:rsidRDefault="000B4E17" w:rsidP="004C0F8F">
      <w:pPr>
        <w:jc w:val="center"/>
      </w:pPr>
    </w:p>
    <w:p w14:paraId="76E7BE99" w14:textId="77777777" w:rsidR="000B4E17" w:rsidRDefault="000B4E17" w:rsidP="004C0F8F">
      <w:pPr>
        <w:jc w:val="center"/>
      </w:pPr>
    </w:p>
    <w:p w14:paraId="3387F2A9" w14:textId="77777777" w:rsidR="000B4E17" w:rsidRDefault="000B4E17" w:rsidP="004C0F8F">
      <w:pPr>
        <w:jc w:val="center"/>
      </w:pPr>
    </w:p>
    <w:p w14:paraId="4427C57B" w14:textId="77777777" w:rsidR="000B4E17" w:rsidRDefault="000B4E17" w:rsidP="004C0F8F">
      <w:pPr>
        <w:jc w:val="center"/>
      </w:pPr>
    </w:p>
    <w:p w14:paraId="44CFC824" w14:textId="77777777" w:rsidR="000B4E17" w:rsidRDefault="000B4E17" w:rsidP="004C0F8F">
      <w:pPr>
        <w:jc w:val="center"/>
      </w:pPr>
    </w:p>
    <w:p w14:paraId="723DD95A" w14:textId="77777777" w:rsidR="000B4E17" w:rsidRDefault="000B4E17" w:rsidP="004C0F8F">
      <w:pPr>
        <w:jc w:val="center"/>
      </w:pPr>
    </w:p>
    <w:p w14:paraId="49C84E73" w14:textId="77777777" w:rsidR="000B4E17" w:rsidRDefault="000B4E17" w:rsidP="004C0F8F">
      <w:pPr>
        <w:jc w:val="center"/>
      </w:pPr>
    </w:p>
    <w:p w14:paraId="24767C41" w14:textId="77777777" w:rsidR="000B4E17" w:rsidRDefault="000B4E17" w:rsidP="004C0F8F">
      <w:pPr>
        <w:jc w:val="center"/>
      </w:pPr>
    </w:p>
    <w:p w14:paraId="7089815B" w14:textId="77777777" w:rsidR="000B4E17" w:rsidRDefault="000B4E17" w:rsidP="004C0F8F">
      <w:pPr>
        <w:jc w:val="center"/>
      </w:pPr>
    </w:p>
    <w:p w14:paraId="663485A7" w14:textId="77777777" w:rsidR="000B4E17" w:rsidRPr="004C0F8F" w:rsidRDefault="000B4E17" w:rsidP="004C0F8F">
      <w:pPr>
        <w:jc w:val="center"/>
      </w:pPr>
    </w:p>
    <w:p w14:paraId="66BD2E3D" w14:textId="270A0676" w:rsidR="00206C43" w:rsidRDefault="00206C43" w:rsidP="00206C43">
      <w:pPr>
        <w:pStyle w:val="Prrafodelista"/>
        <w:spacing w:after="0"/>
        <w:rPr>
          <w:rFonts w:ascii="Calibri" w:eastAsia="Times New Roman" w:hAnsi="Calibri" w:cs="Calibri"/>
          <w:color w:val="000000"/>
          <w:lang w:eastAsia="es-MX"/>
        </w:rPr>
      </w:pPr>
    </w:p>
    <w:p w14:paraId="0DFBB553" w14:textId="4FC55413" w:rsidR="001A5C79" w:rsidRDefault="001A5C79" w:rsidP="001A5C79">
      <w:pPr>
        <w:rPr>
          <w:b/>
          <w:lang w:eastAsia="es-MX"/>
        </w:rPr>
      </w:pPr>
      <w:r>
        <w:rPr>
          <w:b/>
          <w:lang w:eastAsia="es-MX"/>
        </w:rPr>
        <w:t>Consultar detalle financiamiento</w:t>
      </w:r>
    </w:p>
    <w:p w14:paraId="0C67D6B2" w14:textId="77777777" w:rsidR="001A5C79" w:rsidRPr="00FC1D13" w:rsidRDefault="001A5C79" w:rsidP="001A5C79">
      <w:pPr>
        <w:pStyle w:val="Prrafodelista"/>
        <w:numPr>
          <w:ilvl w:val="0"/>
          <w:numId w:val="8"/>
        </w:numPr>
        <w:spacing w:after="0"/>
        <w:rPr>
          <w:rFonts w:ascii="Calibri" w:eastAsia="Times New Roman" w:hAnsi="Calibri" w:cs="Calibri"/>
          <w:color w:val="000000"/>
          <w:lang w:eastAsia="es-MX"/>
        </w:rPr>
      </w:pPr>
      <w:r>
        <w:rPr>
          <w:rFonts w:ascii="Calibri" w:eastAsia="Times New Roman" w:hAnsi="Calibri" w:cs="Calibri"/>
          <w:color w:val="000000"/>
          <w:lang w:eastAsia="es-MX"/>
        </w:rPr>
        <w:t xml:space="preserve">La imagen no se presenta. </w:t>
      </w:r>
      <w:r>
        <w:rPr>
          <w:rFonts w:ascii="Calibri" w:eastAsia="Times New Roman" w:hAnsi="Calibri" w:cs="Calibri"/>
          <w:color w:val="FF0000"/>
          <w:lang w:eastAsia="es-MX"/>
        </w:rPr>
        <w:t>Corregido anteriormente, pero con una nueva corrección que se realizó volvió a quedar como antes que se corrigiera.</w:t>
      </w:r>
    </w:p>
    <w:p w14:paraId="6127FC9E" w14:textId="77777777" w:rsidR="001A5C79" w:rsidRDefault="001A5C79" w:rsidP="001A5C79">
      <w:pPr>
        <w:pStyle w:val="Prrafodelista"/>
        <w:numPr>
          <w:ilvl w:val="0"/>
          <w:numId w:val="8"/>
        </w:numPr>
        <w:spacing w:after="0"/>
        <w:rPr>
          <w:rFonts w:ascii="Calibri" w:eastAsia="Times New Roman" w:hAnsi="Calibri" w:cs="Calibri"/>
          <w:color w:val="000000"/>
          <w:lang w:eastAsia="es-MX"/>
        </w:rPr>
      </w:pPr>
      <w:r>
        <w:rPr>
          <w:rFonts w:ascii="Calibri" w:eastAsia="Times New Roman" w:hAnsi="Calibri" w:cs="Calibri"/>
          <w:color w:val="000000"/>
          <w:lang w:eastAsia="es-MX"/>
        </w:rPr>
        <w:t>No se presenta la imagen al consultar todos los financiamientos, pero si se presenta en el detalle</w:t>
      </w:r>
    </w:p>
    <w:p w14:paraId="15690B38" w14:textId="79E0123F" w:rsidR="000B4E17" w:rsidRPr="000B4E17" w:rsidRDefault="000B4E17" w:rsidP="001A5C79">
      <w:pPr>
        <w:pStyle w:val="Prrafodelista"/>
        <w:numPr>
          <w:ilvl w:val="0"/>
          <w:numId w:val="8"/>
        </w:numPr>
        <w:spacing w:after="0"/>
        <w:rPr>
          <w:rFonts w:ascii="Calibri" w:eastAsia="Times New Roman" w:hAnsi="Calibri" w:cs="Calibri"/>
          <w:color w:val="000000"/>
          <w:highlight w:val="yellow"/>
          <w:lang w:eastAsia="es-MX"/>
        </w:rPr>
      </w:pPr>
      <w:r w:rsidRPr="000B4E17">
        <w:rPr>
          <w:rFonts w:ascii="Calibri" w:eastAsia="Times New Roman" w:hAnsi="Calibri" w:cs="Calibri"/>
          <w:color w:val="000000"/>
          <w:highlight w:val="yellow"/>
          <w:lang w:eastAsia="es-MX"/>
        </w:rPr>
        <w:t>No se toco el codigo y si me funciona</w:t>
      </w:r>
    </w:p>
    <w:p w14:paraId="7FFC2621" w14:textId="7106E93A" w:rsidR="00DF20E7" w:rsidRDefault="000B4E17" w:rsidP="00DF20E7">
      <w:r>
        <w:rPr>
          <w:noProof/>
          <w:lang w:val="es-ES_tradnl" w:eastAsia="es-ES_tradnl"/>
        </w:rPr>
        <w:drawing>
          <wp:inline distT="0" distB="0" distL="0" distR="0" wp14:anchorId="51864680" wp14:editId="41C3C84B">
            <wp:extent cx="2218521" cy="4472940"/>
            <wp:effectExtent l="0" t="0" r="0" b="0"/>
            <wp:docPr id="2" name="Imagen 2" descr="Captura%20de%20pantalla%202018-09-09%20a%20la(s)%2023.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09-09%20a%20la(s)%2023.39.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626" cy="4479200"/>
                    </a:xfrm>
                    <a:prstGeom prst="rect">
                      <a:avLst/>
                    </a:prstGeom>
                    <a:noFill/>
                    <a:ln>
                      <a:noFill/>
                    </a:ln>
                  </pic:spPr>
                </pic:pic>
              </a:graphicData>
            </a:graphic>
          </wp:inline>
        </w:drawing>
      </w:r>
    </w:p>
    <w:p w14:paraId="312E4CFC" w14:textId="77777777" w:rsidR="000B4E17" w:rsidRDefault="000B4E17" w:rsidP="00DF20E7">
      <w:pPr>
        <w:rPr>
          <w:b/>
        </w:rPr>
      </w:pPr>
    </w:p>
    <w:p w14:paraId="017519A3" w14:textId="77777777" w:rsidR="000B4E17" w:rsidRDefault="000B4E17" w:rsidP="00DF20E7">
      <w:pPr>
        <w:rPr>
          <w:b/>
        </w:rPr>
      </w:pPr>
    </w:p>
    <w:p w14:paraId="04652656" w14:textId="77777777" w:rsidR="000B4E17" w:rsidRDefault="000B4E17" w:rsidP="00DF20E7">
      <w:pPr>
        <w:rPr>
          <w:b/>
        </w:rPr>
      </w:pPr>
    </w:p>
    <w:p w14:paraId="377C537D" w14:textId="77777777" w:rsidR="000B4E17" w:rsidRDefault="000B4E17" w:rsidP="00DF20E7">
      <w:pPr>
        <w:rPr>
          <w:b/>
        </w:rPr>
      </w:pPr>
    </w:p>
    <w:p w14:paraId="379BA1C2" w14:textId="77777777" w:rsidR="000B4E17" w:rsidRDefault="000B4E17" w:rsidP="00DF20E7">
      <w:pPr>
        <w:rPr>
          <w:b/>
        </w:rPr>
      </w:pPr>
    </w:p>
    <w:p w14:paraId="689964AB" w14:textId="77777777" w:rsidR="000B4E17" w:rsidRDefault="000B4E17" w:rsidP="00DF20E7">
      <w:pPr>
        <w:rPr>
          <w:b/>
        </w:rPr>
      </w:pPr>
    </w:p>
    <w:p w14:paraId="07F852C7" w14:textId="77777777" w:rsidR="000B4E17" w:rsidRDefault="000B4E17" w:rsidP="00DF20E7">
      <w:pPr>
        <w:rPr>
          <w:b/>
        </w:rPr>
      </w:pPr>
    </w:p>
    <w:p w14:paraId="5FB7E21D" w14:textId="77777777" w:rsidR="000B4E17" w:rsidRDefault="000B4E17" w:rsidP="00DF20E7">
      <w:pPr>
        <w:rPr>
          <w:b/>
        </w:rPr>
      </w:pPr>
    </w:p>
    <w:p w14:paraId="2C6A6540" w14:textId="77777777" w:rsidR="000B4E17" w:rsidRDefault="000B4E17" w:rsidP="00DF20E7">
      <w:pPr>
        <w:rPr>
          <w:b/>
        </w:rPr>
      </w:pPr>
    </w:p>
    <w:p w14:paraId="074FAA3E" w14:textId="77777777" w:rsidR="00DF20E7" w:rsidRPr="00DF20E7" w:rsidRDefault="00DF20E7" w:rsidP="00DF20E7">
      <w:pPr>
        <w:rPr>
          <w:b/>
        </w:rPr>
      </w:pPr>
      <w:r w:rsidRPr="00DF20E7">
        <w:rPr>
          <w:b/>
        </w:rPr>
        <w:t xml:space="preserve">Registrarse con Facebook </w:t>
      </w:r>
    </w:p>
    <w:p w14:paraId="1642AF85" w14:textId="276400C6" w:rsidR="00DF20E7" w:rsidRPr="00F823FA" w:rsidRDefault="00DF20E7" w:rsidP="00DF20E7">
      <w:pPr>
        <w:pStyle w:val="Prrafodelista"/>
        <w:numPr>
          <w:ilvl w:val="0"/>
          <w:numId w:val="8"/>
        </w:numPr>
      </w:pPr>
      <w:r w:rsidRPr="00DF20E7">
        <w:t>Sigue sin funcionar no hace nada con Facebook</w:t>
      </w:r>
      <w:r w:rsidR="00496DF5" w:rsidRPr="00496DF5">
        <w:rPr>
          <w:b/>
          <w:color w:val="FF0000"/>
        </w:rPr>
        <w:t xml:space="preserve"> </w:t>
      </w:r>
      <w:r w:rsidR="00496DF5">
        <w:rPr>
          <w:b/>
          <w:color w:val="FF0000"/>
        </w:rPr>
        <w:t>Nuevamente r</w:t>
      </w:r>
      <w:r w:rsidR="00496DF5" w:rsidRPr="00AD4F11">
        <w:rPr>
          <w:b/>
          <w:color w:val="FF0000"/>
        </w:rPr>
        <w:t>eportado y no corregido</w:t>
      </w:r>
    </w:p>
    <w:p w14:paraId="5792CD92" w14:textId="4AA5B6DB" w:rsidR="00F823FA" w:rsidRDefault="00F823FA" w:rsidP="00DF20E7">
      <w:pPr>
        <w:pStyle w:val="Prrafodelista"/>
        <w:numPr>
          <w:ilvl w:val="0"/>
          <w:numId w:val="8"/>
        </w:numPr>
      </w:pPr>
      <w:hyperlink r:id="rId11" w:history="1">
        <w:r w:rsidRPr="00E9472C">
          <w:rPr>
            <w:rStyle w:val="Hipervnculo"/>
          </w:rPr>
          <w:t>https://www.dropbox.com/sh/ae9rw69kxke3mux/AADlhg8Vae_ylGpejZcfLHX6a?d</w:t>
        </w:r>
        <w:r w:rsidRPr="00E9472C">
          <w:rPr>
            <w:rStyle w:val="Hipervnculo"/>
          </w:rPr>
          <w:t>l</w:t>
        </w:r>
        <w:r w:rsidRPr="00E9472C">
          <w:rPr>
            <w:rStyle w:val="Hipervnculo"/>
          </w:rPr>
          <w:t>=0</w:t>
        </w:r>
      </w:hyperlink>
      <w:r>
        <w:t xml:space="preserve"> </w:t>
      </w:r>
    </w:p>
    <w:p w14:paraId="5264C460" w14:textId="7ECE8863" w:rsidR="00F823FA" w:rsidRPr="00F823FA" w:rsidRDefault="00F823FA" w:rsidP="00DF20E7">
      <w:pPr>
        <w:pStyle w:val="Prrafodelista"/>
        <w:numPr>
          <w:ilvl w:val="0"/>
          <w:numId w:val="8"/>
        </w:numPr>
        <w:rPr>
          <w:highlight w:val="yellow"/>
        </w:rPr>
      </w:pPr>
      <w:r w:rsidRPr="00F823FA">
        <w:rPr>
          <w:highlight w:val="yellow"/>
        </w:rPr>
        <w:t>No se toco el codigo y me funciona</w:t>
      </w:r>
    </w:p>
    <w:p w14:paraId="1325EEB0" w14:textId="77777777" w:rsidR="00A62062" w:rsidRPr="00386679" w:rsidRDefault="00A62062" w:rsidP="00A62062"/>
    <w:p w14:paraId="69DE48BE" w14:textId="77777777" w:rsidR="00386679" w:rsidRPr="001F271A" w:rsidRDefault="00386679" w:rsidP="00386679">
      <w:pPr>
        <w:rPr>
          <w:b/>
          <w:lang w:eastAsia="es-MX"/>
        </w:rPr>
      </w:pPr>
      <w:r w:rsidRPr="001F271A">
        <w:rPr>
          <w:b/>
          <w:lang w:eastAsia="es-MX"/>
        </w:rPr>
        <w:t>Postularse a universidad</w:t>
      </w:r>
    </w:p>
    <w:p w14:paraId="427E773C" w14:textId="431A247E" w:rsidR="00386679" w:rsidRDefault="00386679" w:rsidP="00386679">
      <w:pPr>
        <w:pStyle w:val="Prrafodelista"/>
        <w:numPr>
          <w:ilvl w:val="0"/>
          <w:numId w:val="18"/>
        </w:numPr>
        <w:rPr>
          <w:lang w:eastAsia="es-MX"/>
        </w:rPr>
      </w:pPr>
      <w:r>
        <w:rPr>
          <w:lang w:eastAsia="es-MX"/>
        </w:rPr>
        <w:t>No se corrigió lo del mensaje de que cuando la universidad no cuente con programas académicos presente un mensaje indicando que no tiene programas académicos para postularse.</w:t>
      </w:r>
    </w:p>
    <w:p w14:paraId="72BC370E" w14:textId="39990587" w:rsidR="00D34E1A" w:rsidRPr="00D34E1A" w:rsidRDefault="00D34E1A" w:rsidP="00386679">
      <w:pPr>
        <w:pStyle w:val="Prrafodelista"/>
        <w:numPr>
          <w:ilvl w:val="0"/>
          <w:numId w:val="18"/>
        </w:numPr>
        <w:rPr>
          <w:highlight w:val="yellow"/>
          <w:lang w:eastAsia="es-MX"/>
        </w:rPr>
      </w:pPr>
      <w:r w:rsidRPr="00D34E1A">
        <w:rPr>
          <w:highlight w:val="yellow"/>
          <w:lang w:eastAsia="es-MX"/>
        </w:rPr>
        <w:t>Corregido</w:t>
      </w:r>
    </w:p>
    <w:p w14:paraId="3D0E35D1" w14:textId="180A774E" w:rsidR="001E78B9" w:rsidRDefault="001E78B9" w:rsidP="001E78B9"/>
    <w:p w14:paraId="648FB6B7" w14:textId="1E134EE5" w:rsidR="001E78B9" w:rsidRDefault="001E78B9" w:rsidP="001E78B9">
      <w:pPr>
        <w:rPr>
          <w:b/>
          <w:color w:val="C00000"/>
        </w:rPr>
      </w:pPr>
      <w:r w:rsidRPr="00AE0FCF">
        <w:rPr>
          <w:b/>
          <w:color w:val="C00000"/>
        </w:rPr>
        <w:t>RECOMENDACIÓN PROBAR EN EMULADOR CON VERSIONES MAS RECIENTES IPHONE 7, 8 O X</w:t>
      </w:r>
    </w:p>
    <w:p w14:paraId="1DB835C0" w14:textId="77777777" w:rsidR="00F823FA" w:rsidRDefault="00F823FA" w:rsidP="001E78B9">
      <w:pPr>
        <w:rPr>
          <w:b/>
          <w:color w:val="C00000"/>
        </w:rPr>
      </w:pPr>
    </w:p>
    <w:p w14:paraId="3EF2C29E" w14:textId="02210643" w:rsidR="00F823FA" w:rsidRPr="00AE0FCF" w:rsidRDefault="00F823FA" w:rsidP="001E78B9">
      <w:pPr>
        <w:rPr>
          <w:b/>
          <w:color w:val="C00000"/>
        </w:rPr>
      </w:pPr>
      <w:r w:rsidRPr="00F823FA">
        <w:rPr>
          <w:b/>
          <w:color w:val="C00000"/>
          <w:highlight w:val="yellow"/>
        </w:rPr>
        <w:t>LAS PRUEBAS LAS RELIZE EN IPHONE 8 EMULADO</w:t>
      </w:r>
    </w:p>
    <w:p w14:paraId="46A69703" w14:textId="77777777" w:rsidR="00DF20E7" w:rsidRPr="00424D8F" w:rsidRDefault="00DF20E7" w:rsidP="00206C43">
      <w:pPr>
        <w:pStyle w:val="Prrafodelista"/>
        <w:spacing w:after="0"/>
        <w:rPr>
          <w:rFonts w:ascii="Calibri" w:eastAsia="Times New Roman" w:hAnsi="Calibri" w:cs="Calibri"/>
          <w:color w:val="000000"/>
          <w:lang w:eastAsia="es-MX"/>
        </w:rPr>
      </w:pPr>
    </w:p>
    <w:sectPr w:rsidR="00DF20E7" w:rsidRPr="00424D8F" w:rsidSect="00336FF8">
      <w:headerReference w:type="default" r:id="rId12"/>
      <w:footerReference w:type="default" r:id="rId13"/>
      <w:pgSz w:w="12240" w:h="15840" w:code="1"/>
      <w:pgMar w:top="1417" w:right="1701" w:bottom="1417" w:left="1701" w:header="624" w:footer="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48E57" w14:textId="77777777" w:rsidR="00055C11" w:rsidRDefault="00055C11" w:rsidP="001D0E48">
      <w:pPr>
        <w:spacing w:after="0" w:line="240" w:lineRule="auto"/>
      </w:pPr>
      <w:r>
        <w:separator/>
      </w:r>
    </w:p>
  </w:endnote>
  <w:endnote w:type="continuationSeparator" w:id="0">
    <w:p w14:paraId="0F51C44B" w14:textId="77777777" w:rsidR="00055C11" w:rsidRDefault="00055C11" w:rsidP="001D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4141D" w14:textId="77777777" w:rsidR="001D0E48" w:rsidRPr="00464C80" w:rsidRDefault="00464C80" w:rsidP="00464C80">
    <w:pPr>
      <w:pStyle w:val="Piedepgina"/>
      <w:jc w:val="right"/>
      <w:rPr>
        <w:color w:val="FFFFFF" w:themeColor="background1"/>
      </w:rPr>
    </w:pPr>
    <w:r w:rsidRPr="001D0E48">
      <w:rPr>
        <w:noProof/>
        <w:color w:val="FFFFFF" w:themeColor="background1"/>
        <w:lang w:val="es-ES_tradnl" w:eastAsia="es-ES_tradnl"/>
      </w:rPr>
      <w:drawing>
        <wp:anchor distT="0" distB="0" distL="114300" distR="114300" simplePos="0" relativeHeight="251661312" behindDoc="1" locked="0" layoutInCell="1" allowOverlap="1" wp14:anchorId="4842F544" wp14:editId="4BC801CD">
          <wp:simplePos x="0" y="0"/>
          <wp:positionH relativeFrom="page">
            <wp:align>left</wp:align>
          </wp:positionH>
          <wp:positionV relativeFrom="paragraph">
            <wp:posOffset>-198755</wp:posOffset>
          </wp:positionV>
          <wp:extent cx="7856792" cy="533387"/>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_pag2.jpg"/>
                  <pic:cNvPicPr/>
                </pic:nvPicPr>
                <pic:blipFill>
                  <a:blip r:embed="rId1">
                    <a:extLst>
                      <a:ext uri="{28A0092B-C50C-407E-A947-70E740481C1C}">
                        <a14:useLocalDpi xmlns:a14="http://schemas.microsoft.com/office/drawing/2010/main" val="0"/>
                      </a:ext>
                    </a:extLst>
                  </a:blip>
                  <a:stretch>
                    <a:fillRect/>
                  </a:stretch>
                </pic:blipFill>
                <pic:spPr>
                  <a:xfrm>
                    <a:off x="0" y="0"/>
                    <a:ext cx="7856792" cy="533387"/>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00464C80">
      <w:rPr>
        <w:color w:val="FFFFFF" w:themeColor="background1"/>
      </w:rPr>
      <w:t>©DW Medios, 201</w:t>
    </w:r>
    <w:r w:rsidR="00DB1401">
      <w:rPr>
        <w:color w:val="FFFFFF" w:themeColor="background1"/>
      </w:rPr>
      <w:t>8</w:t>
    </w:r>
    <w:r w:rsidRPr="00464C80">
      <w:rPr>
        <w:color w:val="FFFFFF" w:themeColor="background1"/>
      </w:rPr>
      <w:ptab w:relativeTo="margin" w:alignment="right" w:leader="none"/>
    </w:r>
    <w:r w:rsidRPr="00464C80">
      <w:rPr>
        <w:noProof/>
        <w:color w:val="FFFFFF" w:themeColor="background1"/>
        <w:lang w:eastAsia="es-MX"/>
      </w:rPr>
      <w:t xml:space="preserve"> </w:t>
    </w:r>
    <w:sdt>
      <w:sdtPr>
        <w:id w:val="-1345630154"/>
        <w:docPartObj>
          <w:docPartGallery w:val="Page Numbers (Bottom of Page)"/>
          <w:docPartUnique/>
        </w:docPartObj>
      </w:sdtPr>
      <w:sdtEndPr>
        <w:rPr>
          <w:color w:val="FFFFFF" w:themeColor="background1"/>
        </w:rPr>
      </w:sdtEndPr>
      <w:sdtContent>
        <w:sdt>
          <w:sdtPr>
            <w:id w:val="-1769616900"/>
            <w:docPartObj>
              <w:docPartGallery w:val="Page Numbers (Top of Page)"/>
              <w:docPartUnique/>
            </w:docPartObj>
          </w:sdtPr>
          <w:sdtEndPr>
            <w:rPr>
              <w:color w:val="FFFFFF" w:themeColor="background1"/>
            </w:rPr>
          </w:sdtEndPr>
          <w:sdtContent>
            <w:r w:rsidRPr="001D0E48">
              <w:rPr>
                <w:color w:val="FFFFFF" w:themeColor="background1"/>
                <w:lang w:val="es-ES"/>
              </w:rPr>
              <w:t xml:space="preserve">Página </w:t>
            </w:r>
            <w:r w:rsidRPr="001D0E48">
              <w:rPr>
                <w:b/>
                <w:bCs/>
                <w:color w:val="FFFFFF" w:themeColor="background1"/>
                <w:sz w:val="24"/>
                <w:szCs w:val="24"/>
              </w:rPr>
              <w:fldChar w:fldCharType="begin"/>
            </w:r>
            <w:r w:rsidRPr="001D0E48">
              <w:rPr>
                <w:b/>
                <w:bCs/>
                <w:color w:val="FFFFFF" w:themeColor="background1"/>
              </w:rPr>
              <w:instrText>PAGE</w:instrText>
            </w:r>
            <w:r w:rsidRPr="001D0E48">
              <w:rPr>
                <w:b/>
                <w:bCs/>
                <w:color w:val="FFFFFF" w:themeColor="background1"/>
                <w:sz w:val="24"/>
                <w:szCs w:val="24"/>
              </w:rPr>
              <w:fldChar w:fldCharType="separate"/>
            </w:r>
            <w:r w:rsidR="00F70F34">
              <w:rPr>
                <w:b/>
                <w:bCs/>
                <w:noProof/>
                <w:color w:val="FFFFFF" w:themeColor="background1"/>
              </w:rPr>
              <w:t>3</w:t>
            </w:r>
            <w:r w:rsidRPr="001D0E48">
              <w:rPr>
                <w:b/>
                <w:bCs/>
                <w:color w:val="FFFFFF" w:themeColor="background1"/>
                <w:sz w:val="24"/>
                <w:szCs w:val="24"/>
              </w:rPr>
              <w:fldChar w:fldCharType="end"/>
            </w:r>
            <w:r w:rsidRPr="001D0E48">
              <w:rPr>
                <w:color w:val="FFFFFF" w:themeColor="background1"/>
                <w:lang w:val="es-ES"/>
              </w:rPr>
              <w:t xml:space="preserve"> de </w:t>
            </w:r>
            <w:r w:rsidRPr="001D0E48">
              <w:rPr>
                <w:b/>
                <w:bCs/>
                <w:color w:val="FFFFFF" w:themeColor="background1"/>
                <w:sz w:val="24"/>
                <w:szCs w:val="24"/>
              </w:rPr>
              <w:fldChar w:fldCharType="begin"/>
            </w:r>
            <w:r w:rsidRPr="001D0E48">
              <w:rPr>
                <w:b/>
                <w:bCs/>
                <w:color w:val="FFFFFF" w:themeColor="background1"/>
              </w:rPr>
              <w:instrText>NUMPAGES</w:instrText>
            </w:r>
            <w:r w:rsidRPr="001D0E48">
              <w:rPr>
                <w:b/>
                <w:bCs/>
                <w:color w:val="FFFFFF" w:themeColor="background1"/>
                <w:sz w:val="24"/>
                <w:szCs w:val="24"/>
              </w:rPr>
              <w:fldChar w:fldCharType="separate"/>
            </w:r>
            <w:r w:rsidR="00F70F34">
              <w:rPr>
                <w:b/>
                <w:bCs/>
                <w:noProof/>
                <w:color w:val="FFFFFF" w:themeColor="background1"/>
              </w:rPr>
              <w:t>4</w:t>
            </w:r>
            <w:r w:rsidRPr="001D0E48">
              <w:rPr>
                <w:b/>
                <w:bCs/>
                <w:color w:val="FFFFFF" w:themeColor="background1"/>
                <w:sz w:val="24"/>
                <w:szCs w:val="24"/>
              </w:rPr>
              <w:fldChar w:fldCharType="end"/>
            </w:r>
          </w:sdtContent>
        </w:sdt>
      </w:sdtContent>
    </w:sdt>
  </w:p>
  <w:p w14:paraId="35647CE5" w14:textId="77777777" w:rsidR="00464C80" w:rsidRDefault="00464C80">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5F668" w14:textId="77777777" w:rsidR="00055C11" w:rsidRDefault="00055C11" w:rsidP="001D0E48">
      <w:pPr>
        <w:spacing w:after="0" w:line="240" w:lineRule="auto"/>
      </w:pPr>
      <w:r>
        <w:separator/>
      </w:r>
    </w:p>
  </w:footnote>
  <w:footnote w:type="continuationSeparator" w:id="0">
    <w:p w14:paraId="2294B8D1" w14:textId="77777777" w:rsidR="00055C11" w:rsidRDefault="00055C11" w:rsidP="001D0E4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8E52F" w14:textId="43DFBA9B" w:rsidR="004405F8" w:rsidRDefault="00D349A5" w:rsidP="0074073D">
    <w:pPr>
      <w:pStyle w:val="Encabezado"/>
      <w:jc w:val="right"/>
    </w:pPr>
    <w:r>
      <w:rPr>
        <w:noProof/>
      </w:rPr>
      <w:fldChar w:fldCharType="begin"/>
    </w:r>
    <w:r>
      <w:rPr>
        <w:noProof/>
      </w:rPr>
      <w:instrText xml:space="preserve"> FILENAME \* MERGEFORMAT </w:instrText>
    </w:r>
    <w:r>
      <w:rPr>
        <w:noProof/>
      </w:rPr>
      <w:fldChar w:fldCharType="separate"/>
    </w:r>
    <w:r w:rsidR="002368F6">
      <w:rPr>
        <w:noProof/>
      </w:rPr>
      <w:t>CorreccionesPruebas_v1.5.docx</w:t>
    </w:r>
    <w:r>
      <w:rPr>
        <w:noProof/>
      </w:rPr>
      <w:fldChar w:fldCharType="end"/>
    </w:r>
    <w:r w:rsidR="00D27460" w:rsidRPr="00D27460">
      <w:t xml:space="preserve"> </w:t>
    </w:r>
    <w:r w:rsidR="004405F8">
      <w:rPr>
        <w:noProof/>
        <w:lang w:val="es-ES_tradnl" w:eastAsia="es-ES_tradnl"/>
      </w:rPr>
      <w:drawing>
        <wp:anchor distT="0" distB="0" distL="114300" distR="114300" simplePos="0" relativeHeight="251659264" behindDoc="1" locked="0" layoutInCell="1" allowOverlap="1" wp14:anchorId="164C57D0" wp14:editId="09D194B7">
          <wp:simplePos x="0" y="0"/>
          <wp:positionH relativeFrom="page">
            <wp:posOffset>133350</wp:posOffset>
          </wp:positionH>
          <wp:positionV relativeFrom="paragraph">
            <wp:posOffset>-247015</wp:posOffset>
          </wp:positionV>
          <wp:extent cx="1038225" cy="466485"/>
          <wp:effectExtent l="0" t="0" r="0" b="0"/>
          <wp:wrapTight wrapText="bothSides">
            <wp:wrapPolygon edited="0">
              <wp:start x="0" y="0"/>
              <wp:lineTo x="0" y="20305"/>
              <wp:lineTo x="21006" y="20305"/>
              <wp:lineTo x="2100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jpg.jpg"/>
                  <pic:cNvPicPr/>
                </pic:nvPicPr>
                <pic:blipFill>
                  <a:blip r:embed="rId1">
                    <a:extLst>
                      <a:ext uri="{28A0092B-C50C-407E-A947-70E740481C1C}">
                        <a14:useLocalDpi xmlns:a14="http://schemas.microsoft.com/office/drawing/2010/main" val="0"/>
                      </a:ext>
                    </a:extLst>
                  </a:blip>
                  <a:stretch>
                    <a:fillRect/>
                  </a:stretch>
                </pic:blipFill>
                <pic:spPr>
                  <a:xfrm>
                    <a:off x="0" y="0"/>
                    <a:ext cx="1038225" cy="466485"/>
                  </a:xfrm>
                  <a:prstGeom prst="rect">
                    <a:avLst/>
                  </a:prstGeom>
                </pic:spPr>
              </pic:pic>
            </a:graphicData>
          </a:graphic>
        </wp:anchor>
      </w:drawing>
    </w:r>
  </w:p>
  <w:p w14:paraId="7C7CFFBB" w14:textId="77777777" w:rsidR="001D0E48" w:rsidRDefault="001D0E48">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7F9A"/>
    <w:multiLevelType w:val="hybridMultilevel"/>
    <w:tmpl w:val="DDE8D282"/>
    <w:lvl w:ilvl="0" w:tplc="A2784444">
      <w:numFmt w:val="bullet"/>
      <w:lvlText w:val="-"/>
      <w:lvlJc w:val="left"/>
      <w:pPr>
        <w:ind w:left="360" w:hanging="360"/>
      </w:pPr>
      <w:rPr>
        <w:rFonts w:ascii="Calibri" w:eastAsia="Times New Roman" w:hAnsi="Calibri" w:cs="Calibr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AA645A7"/>
    <w:multiLevelType w:val="hybridMultilevel"/>
    <w:tmpl w:val="F2B6DA86"/>
    <w:lvl w:ilvl="0" w:tplc="066A74C4">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266492E"/>
    <w:multiLevelType w:val="hybridMultilevel"/>
    <w:tmpl w:val="7764B5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6AE1ABA"/>
    <w:multiLevelType w:val="hybridMultilevel"/>
    <w:tmpl w:val="07629E7C"/>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8057C6B"/>
    <w:multiLevelType w:val="hybridMultilevel"/>
    <w:tmpl w:val="B0D08A26"/>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D54332C"/>
    <w:multiLevelType w:val="hybridMultilevel"/>
    <w:tmpl w:val="9D8476FE"/>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08801F4"/>
    <w:multiLevelType w:val="hybridMultilevel"/>
    <w:tmpl w:val="2990E28C"/>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0881013"/>
    <w:multiLevelType w:val="hybridMultilevel"/>
    <w:tmpl w:val="4FCA53FC"/>
    <w:lvl w:ilvl="0" w:tplc="A2784444">
      <w:numFmt w:val="bullet"/>
      <w:lvlText w:val="-"/>
      <w:lvlJc w:val="left"/>
      <w:pPr>
        <w:ind w:left="360" w:hanging="360"/>
      </w:pPr>
      <w:rPr>
        <w:rFonts w:ascii="Calibri" w:eastAsia="Times New Roman" w:hAnsi="Calibri" w:cs="Calibr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4CF87FA3"/>
    <w:multiLevelType w:val="hybridMultilevel"/>
    <w:tmpl w:val="A1164AB6"/>
    <w:lvl w:ilvl="0" w:tplc="E438BFFC">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EC066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A2358B"/>
    <w:multiLevelType w:val="hybridMultilevel"/>
    <w:tmpl w:val="BB72B98A"/>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EB50A33"/>
    <w:multiLevelType w:val="hybridMultilevel"/>
    <w:tmpl w:val="5032254C"/>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37E1DDD"/>
    <w:multiLevelType w:val="hybridMultilevel"/>
    <w:tmpl w:val="23A6FE7E"/>
    <w:lvl w:ilvl="0" w:tplc="1386429E">
      <w:start w:val="1"/>
      <w:numFmt w:val="decimal"/>
      <w:lvlText w:val="%1."/>
      <w:lvlJc w:val="left"/>
      <w:pPr>
        <w:ind w:left="708" w:hanging="360"/>
      </w:pPr>
      <w:rPr>
        <w:rFonts w:hint="default"/>
      </w:rPr>
    </w:lvl>
    <w:lvl w:ilvl="1" w:tplc="080A0019" w:tentative="1">
      <w:start w:val="1"/>
      <w:numFmt w:val="lowerLetter"/>
      <w:lvlText w:val="%2."/>
      <w:lvlJc w:val="left"/>
      <w:pPr>
        <w:ind w:left="1428" w:hanging="360"/>
      </w:pPr>
    </w:lvl>
    <w:lvl w:ilvl="2" w:tplc="080A001B" w:tentative="1">
      <w:start w:val="1"/>
      <w:numFmt w:val="lowerRoman"/>
      <w:lvlText w:val="%3."/>
      <w:lvlJc w:val="right"/>
      <w:pPr>
        <w:ind w:left="2148" w:hanging="180"/>
      </w:pPr>
    </w:lvl>
    <w:lvl w:ilvl="3" w:tplc="080A000F" w:tentative="1">
      <w:start w:val="1"/>
      <w:numFmt w:val="decimal"/>
      <w:lvlText w:val="%4."/>
      <w:lvlJc w:val="left"/>
      <w:pPr>
        <w:ind w:left="2868" w:hanging="360"/>
      </w:pPr>
    </w:lvl>
    <w:lvl w:ilvl="4" w:tplc="080A0019" w:tentative="1">
      <w:start w:val="1"/>
      <w:numFmt w:val="lowerLetter"/>
      <w:lvlText w:val="%5."/>
      <w:lvlJc w:val="left"/>
      <w:pPr>
        <w:ind w:left="3588" w:hanging="360"/>
      </w:pPr>
    </w:lvl>
    <w:lvl w:ilvl="5" w:tplc="080A001B" w:tentative="1">
      <w:start w:val="1"/>
      <w:numFmt w:val="lowerRoman"/>
      <w:lvlText w:val="%6."/>
      <w:lvlJc w:val="right"/>
      <w:pPr>
        <w:ind w:left="4308" w:hanging="180"/>
      </w:pPr>
    </w:lvl>
    <w:lvl w:ilvl="6" w:tplc="080A000F" w:tentative="1">
      <w:start w:val="1"/>
      <w:numFmt w:val="decimal"/>
      <w:lvlText w:val="%7."/>
      <w:lvlJc w:val="left"/>
      <w:pPr>
        <w:ind w:left="5028" w:hanging="360"/>
      </w:pPr>
    </w:lvl>
    <w:lvl w:ilvl="7" w:tplc="080A0019" w:tentative="1">
      <w:start w:val="1"/>
      <w:numFmt w:val="lowerLetter"/>
      <w:lvlText w:val="%8."/>
      <w:lvlJc w:val="left"/>
      <w:pPr>
        <w:ind w:left="5748" w:hanging="360"/>
      </w:pPr>
    </w:lvl>
    <w:lvl w:ilvl="8" w:tplc="080A001B" w:tentative="1">
      <w:start w:val="1"/>
      <w:numFmt w:val="lowerRoman"/>
      <w:lvlText w:val="%9."/>
      <w:lvlJc w:val="right"/>
      <w:pPr>
        <w:ind w:left="6468" w:hanging="180"/>
      </w:pPr>
    </w:lvl>
  </w:abstractNum>
  <w:abstractNum w:abstractNumId="13">
    <w:nsid w:val="67C6619F"/>
    <w:multiLevelType w:val="multilevel"/>
    <w:tmpl w:val="96D4D556"/>
    <w:lvl w:ilvl="0">
      <w:start w:val="1"/>
      <w:numFmt w:val="decimal"/>
      <w:lvlText w:val="%1."/>
      <w:lvlJc w:val="left"/>
      <w:pPr>
        <w:ind w:left="720" w:firstLine="360"/>
      </w:pPr>
      <w:rPr>
        <w:rFonts w:cs="Times New Roman"/>
        <w:b/>
      </w:r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abstractNum w:abstractNumId="14">
    <w:nsid w:val="67CB19F0"/>
    <w:multiLevelType w:val="multilevel"/>
    <w:tmpl w:val="A2A061D4"/>
    <w:lvl w:ilvl="0">
      <w:start w:val="1"/>
      <w:numFmt w:val="bullet"/>
      <w:lvlText w:val="●"/>
      <w:lvlJc w:val="left"/>
      <w:pPr>
        <w:ind w:left="720" w:firstLine="360"/>
      </w:pPr>
      <w:rPr>
        <w:rFonts w:ascii="Arial" w:eastAsia="Times New Roman" w:hAnsi="Arial"/>
      </w:rPr>
    </w:lvl>
    <w:lvl w:ilvl="1">
      <w:start w:val="1"/>
      <w:numFmt w:val="bullet"/>
      <w:lvlText w:val="o"/>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o"/>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o"/>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15">
    <w:nsid w:val="70D85CD6"/>
    <w:multiLevelType w:val="hybridMultilevel"/>
    <w:tmpl w:val="75C2F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480269A"/>
    <w:multiLevelType w:val="hybridMultilevel"/>
    <w:tmpl w:val="3BB03666"/>
    <w:lvl w:ilvl="0" w:tplc="A278444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8BE5EC5"/>
    <w:multiLevelType w:val="hybridMultilevel"/>
    <w:tmpl w:val="48265B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9"/>
  </w:num>
  <w:num w:numId="4">
    <w:abstractNumId w:val="17"/>
  </w:num>
  <w:num w:numId="5">
    <w:abstractNumId w:val="1"/>
  </w:num>
  <w:num w:numId="6">
    <w:abstractNumId w:val="12"/>
  </w:num>
  <w:num w:numId="7">
    <w:abstractNumId w:val="8"/>
  </w:num>
  <w:num w:numId="8">
    <w:abstractNumId w:val="7"/>
  </w:num>
  <w:num w:numId="9">
    <w:abstractNumId w:val="15"/>
  </w:num>
  <w:num w:numId="10">
    <w:abstractNumId w:val="2"/>
  </w:num>
  <w:num w:numId="11">
    <w:abstractNumId w:val="0"/>
  </w:num>
  <w:num w:numId="12">
    <w:abstractNumId w:val="10"/>
  </w:num>
  <w:num w:numId="13">
    <w:abstractNumId w:val="16"/>
  </w:num>
  <w:num w:numId="14">
    <w:abstractNumId w:val="5"/>
  </w:num>
  <w:num w:numId="15">
    <w:abstractNumId w:val="3"/>
  </w:num>
  <w:num w:numId="16">
    <w:abstractNumId w:val="6"/>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10F"/>
    <w:rsid w:val="00023C00"/>
    <w:rsid w:val="000255ED"/>
    <w:rsid w:val="00037A0C"/>
    <w:rsid w:val="000404F6"/>
    <w:rsid w:val="00041254"/>
    <w:rsid w:val="000526F6"/>
    <w:rsid w:val="000539DF"/>
    <w:rsid w:val="000544C8"/>
    <w:rsid w:val="00055C11"/>
    <w:rsid w:val="00060885"/>
    <w:rsid w:val="00066F3C"/>
    <w:rsid w:val="00071D7E"/>
    <w:rsid w:val="00075260"/>
    <w:rsid w:val="000825F9"/>
    <w:rsid w:val="0008582F"/>
    <w:rsid w:val="000A0155"/>
    <w:rsid w:val="000B4E17"/>
    <w:rsid w:val="000C1B54"/>
    <w:rsid w:val="000D2504"/>
    <w:rsid w:val="000D5414"/>
    <w:rsid w:val="000D79E7"/>
    <w:rsid w:val="000E0120"/>
    <w:rsid w:val="000E03FC"/>
    <w:rsid w:val="000F01CF"/>
    <w:rsid w:val="000F0A79"/>
    <w:rsid w:val="00110603"/>
    <w:rsid w:val="00113A99"/>
    <w:rsid w:val="0011475B"/>
    <w:rsid w:val="001200C5"/>
    <w:rsid w:val="00121CFD"/>
    <w:rsid w:val="001220CD"/>
    <w:rsid w:val="00122E04"/>
    <w:rsid w:val="00134DE8"/>
    <w:rsid w:val="00140B51"/>
    <w:rsid w:val="00150296"/>
    <w:rsid w:val="0015420B"/>
    <w:rsid w:val="00176DAF"/>
    <w:rsid w:val="001979CD"/>
    <w:rsid w:val="001A5C79"/>
    <w:rsid w:val="001B3F03"/>
    <w:rsid w:val="001B3FF3"/>
    <w:rsid w:val="001C065E"/>
    <w:rsid w:val="001C21E4"/>
    <w:rsid w:val="001D0E48"/>
    <w:rsid w:val="001E78B9"/>
    <w:rsid w:val="001E7B27"/>
    <w:rsid w:val="001F271A"/>
    <w:rsid w:val="001F6983"/>
    <w:rsid w:val="001F79BE"/>
    <w:rsid w:val="00206C43"/>
    <w:rsid w:val="002071A5"/>
    <w:rsid w:val="002125E4"/>
    <w:rsid w:val="002261D9"/>
    <w:rsid w:val="002368F6"/>
    <w:rsid w:val="002400C5"/>
    <w:rsid w:val="00240BB5"/>
    <w:rsid w:val="00245D87"/>
    <w:rsid w:val="00254469"/>
    <w:rsid w:val="00254CBA"/>
    <w:rsid w:val="0026572C"/>
    <w:rsid w:val="00280156"/>
    <w:rsid w:val="0028128C"/>
    <w:rsid w:val="002825C3"/>
    <w:rsid w:val="00283155"/>
    <w:rsid w:val="00284578"/>
    <w:rsid w:val="00285345"/>
    <w:rsid w:val="00285650"/>
    <w:rsid w:val="00293FED"/>
    <w:rsid w:val="002B184C"/>
    <w:rsid w:val="002B74AD"/>
    <w:rsid w:val="002B7ED3"/>
    <w:rsid w:val="002C39FE"/>
    <w:rsid w:val="002C4910"/>
    <w:rsid w:val="002E59C5"/>
    <w:rsid w:val="002F1DC2"/>
    <w:rsid w:val="002F54C1"/>
    <w:rsid w:val="0032004E"/>
    <w:rsid w:val="00327BE0"/>
    <w:rsid w:val="00336FF8"/>
    <w:rsid w:val="00351DBC"/>
    <w:rsid w:val="00356B71"/>
    <w:rsid w:val="0036135D"/>
    <w:rsid w:val="003724A7"/>
    <w:rsid w:val="00377869"/>
    <w:rsid w:val="00377E46"/>
    <w:rsid w:val="00386679"/>
    <w:rsid w:val="003A0E64"/>
    <w:rsid w:val="003A6793"/>
    <w:rsid w:val="003B1253"/>
    <w:rsid w:val="003D06B0"/>
    <w:rsid w:val="003E5D90"/>
    <w:rsid w:val="003F13E4"/>
    <w:rsid w:val="003F4049"/>
    <w:rsid w:val="00406278"/>
    <w:rsid w:val="00412549"/>
    <w:rsid w:val="00413695"/>
    <w:rsid w:val="004155F5"/>
    <w:rsid w:val="004213EB"/>
    <w:rsid w:val="00424D8F"/>
    <w:rsid w:val="004260AD"/>
    <w:rsid w:val="00430B45"/>
    <w:rsid w:val="004405F8"/>
    <w:rsid w:val="00446A1A"/>
    <w:rsid w:val="004501E2"/>
    <w:rsid w:val="004513DB"/>
    <w:rsid w:val="004531C2"/>
    <w:rsid w:val="00464C80"/>
    <w:rsid w:val="00466BEF"/>
    <w:rsid w:val="00474232"/>
    <w:rsid w:val="00483E7C"/>
    <w:rsid w:val="00486E0D"/>
    <w:rsid w:val="00492E5D"/>
    <w:rsid w:val="0049510F"/>
    <w:rsid w:val="00496DF5"/>
    <w:rsid w:val="004A749E"/>
    <w:rsid w:val="004A7AFE"/>
    <w:rsid w:val="004C0F8F"/>
    <w:rsid w:val="004C12F3"/>
    <w:rsid w:val="004C52F5"/>
    <w:rsid w:val="004C64C7"/>
    <w:rsid w:val="004D0CA3"/>
    <w:rsid w:val="004D7955"/>
    <w:rsid w:val="004E50E7"/>
    <w:rsid w:val="004F060A"/>
    <w:rsid w:val="005023E6"/>
    <w:rsid w:val="00502A42"/>
    <w:rsid w:val="005079AC"/>
    <w:rsid w:val="0052287D"/>
    <w:rsid w:val="00522A90"/>
    <w:rsid w:val="00526E3B"/>
    <w:rsid w:val="00527DB2"/>
    <w:rsid w:val="0053156C"/>
    <w:rsid w:val="00540E93"/>
    <w:rsid w:val="00543943"/>
    <w:rsid w:val="00545208"/>
    <w:rsid w:val="00562019"/>
    <w:rsid w:val="00563B86"/>
    <w:rsid w:val="005704F1"/>
    <w:rsid w:val="00580805"/>
    <w:rsid w:val="00586F2D"/>
    <w:rsid w:val="005A077E"/>
    <w:rsid w:val="005A62AE"/>
    <w:rsid w:val="005B677B"/>
    <w:rsid w:val="005C2430"/>
    <w:rsid w:val="005C7593"/>
    <w:rsid w:val="005C7E79"/>
    <w:rsid w:val="005D4F8E"/>
    <w:rsid w:val="005E1A16"/>
    <w:rsid w:val="005E6EA1"/>
    <w:rsid w:val="005F01BE"/>
    <w:rsid w:val="00600D9A"/>
    <w:rsid w:val="006013A6"/>
    <w:rsid w:val="00604567"/>
    <w:rsid w:val="006110A3"/>
    <w:rsid w:val="0061134C"/>
    <w:rsid w:val="00617CBA"/>
    <w:rsid w:val="00630993"/>
    <w:rsid w:val="00646A83"/>
    <w:rsid w:val="0066223C"/>
    <w:rsid w:val="00675428"/>
    <w:rsid w:val="00676E2D"/>
    <w:rsid w:val="0069368B"/>
    <w:rsid w:val="00693EAA"/>
    <w:rsid w:val="00694D43"/>
    <w:rsid w:val="0069524C"/>
    <w:rsid w:val="00696D55"/>
    <w:rsid w:val="006A0CC0"/>
    <w:rsid w:val="006A712B"/>
    <w:rsid w:val="006B03FD"/>
    <w:rsid w:val="006B50FC"/>
    <w:rsid w:val="006D6470"/>
    <w:rsid w:val="006D7E25"/>
    <w:rsid w:val="006F0E78"/>
    <w:rsid w:val="00723DCB"/>
    <w:rsid w:val="007313B4"/>
    <w:rsid w:val="0074073D"/>
    <w:rsid w:val="007442F4"/>
    <w:rsid w:val="00750E6C"/>
    <w:rsid w:val="00754C2C"/>
    <w:rsid w:val="00781624"/>
    <w:rsid w:val="00785291"/>
    <w:rsid w:val="007A1CDC"/>
    <w:rsid w:val="007B650D"/>
    <w:rsid w:val="007C3D5E"/>
    <w:rsid w:val="007D6147"/>
    <w:rsid w:val="007E1C94"/>
    <w:rsid w:val="007E1DD9"/>
    <w:rsid w:val="007E7038"/>
    <w:rsid w:val="007E73F1"/>
    <w:rsid w:val="007F3BD4"/>
    <w:rsid w:val="008003A5"/>
    <w:rsid w:val="00802890"/>
    <w:rsid w:val="008116FE"/>
    <w:rsid w:val="0083657F"/>
    <w:rsid w:val="00842EEA"/>
    <w:rsid w:val="00843297"/>
    <w:rsid w:val="008470C1"/>
    <w:rsid w:val="008547D1"/>
    <w:rsid w:val="00854D39"/>
    <w:rsid w:val="0086316B"/>
    <w:rsid w:val="00863F14"/>
    <w:rsid w:val="008711FB"/>
    <w:rsid w:val="00873A96"/>
    <w:rsid w:val="00874C93"/>
    <w:rsid w:val="008809EB"/>
    <w:rsid w:val="008876D1"/>
    <w:rsid w:val="008A0BD5"/>
    <w:rsid w:val="008A183F"/>
    <w:rsid w:val="008B321A"/>
    <w:rsid w:val="008B711A"/>
    <w:rsid w:val="008C2CF6"/>
    <w:rsid w:val="008D4DE0"/>
    <w:rsid w:val="008D5EF4"/>
    <w:rsid w:val="008E0ABD"/>
    <w:rsid w:val="008E7FE0"/>
    <w:rsid w:val="008F6BFB"/>
    <w:rsid w:val="009146F4"/>
    <w:rsid w:val="00922A9E"/>
    <w:rsid w:val="00931DCE"/>
    <w:rsid w:val="00934FC6"/>
    <w:rsid w:val="009551D9"/>
    <w:rsid w:val="00957FA7"/>
    <w:rsid w:val="009641A1"/>
    <w:rsid w:val="009758CE"/>
    <w:rsid w:val="00976303"/>
    <w:rsid w:val="00982EB6"/>
    <w:rsid w:val="00993CC8"/>
    <w:rsid w:val="009A4B28"/>
    <w:rsid w:val="009A5E0E"/>
    <w:rsid w:val="009B72C7"/>
    <w:rsid w:val="009C25C4"/>
    <w:rsid w:val="009D7D9A"/>
    <w:rsid w:val="009F2D2E"/>
    <w:rsid w:val="00A017D8"/>
    <w:rsid w:val="00A02BA3"/>
    <w:rsid w:val="00A11392"/>
    <w:rsid w:val="00A12702"/>
    <w:rsid w:val="00A14314"/>
    <w:rsid w:val="00A219F9"/>
    <w:rsid w:val="00A22E80"/>
    <w:rsid w:val="00A2352A"/>
    <w:rsid w:val="00A27F2D"/>
    <w:rsid w:val="00A45EB1"/>
    <w:rsid w:val="00A522A2"/>
    <w:rsid w:val="00A62062"/>
    <w:rsid w:val="00A6576E"/>
    <w:rsid w:val="00A737B5"/>
    <w:rsid w:val="00A77ECB"/>
    <w:rsid w:val="00A95C06"/>
    <w:rsid w:val="00AA3B8C"/>
    <w:rsid w:val="00AA5529"/>
    <w:rsid w:val="00AA7970"/>
    <w:rsid w:val="00AB11F7"/>
    <w:rsid w:val="00AB330E"/>
    <w:rsid w:val="00AC11D9"/>
    <w:rsid w:val="00AC1E7E"/>
    <w:rsid w:val="00AC6F37"/>
    <w:rsid w:val="00AC7DD4"/>
    <w:rsid w:val="00AD2581"/>
    <w:rsid w:val="00AD300E"/>
    <w:rsid w:val="00AD4F11"/>
    <w:rsid w:val="00AE0FCF"/>
    <w:rsid w:val="00AF01B3"/>
    <w:rsid w:val="00B01B76"/>
    <w:rsid w:val="00B05843"/>
    <w:rsid w:val="00B0654E"/>
    <w:rsid w:val="00B07A58"/>
    <w:rsid w:val="00B16D6A"/>
    <w:rsid w:val="00B25264"/>
    <w:rsid w:val="00B340E8"/>
    <w:rsid w:val="00B3706F"/>
    <w:rsid w:val="00B42F52"/>
    <w:rsid w:val="00B44FCD"/>
    <w:rsid w:val="00B466BA"/>
    <w:rsid w:val="00B5758B"/>
    <w:rsid w:val="00B66030"/>
    <w:rsid w:val="00B7660C"/>
    <w:rsid w:val="00B868EF"/>
    <w:rsid w:val="00B953C0"/>
    <w:rsid w:val="00BA020A"/>
    <w:rsid w:val="00BB29FC"/>
    <w:rsid w:val="00BB2B54"/>
    <w:rsid w:val="00BB5E10"/>
    <w:rsid w:val="00BE0E1A"/>
    <w:rsid w:val="00BE2F6D"/>
    <w:rsid w:val="00C02AB4"/>
    <w:rsid w:val="00C03EDD"/>
    <w:rsid w:val="00C225F0"/>
    <w:rsid w:val="00C227DE"/>
    <w:rsid w:val="00C24F68"/>
    <w:rsid w:val="00C25E5E"/>
    <w:rsid w:val="00C26FEC"/>
    <w:rsid w:val="00C346B5"/>
    <w:rsid w:val="00C40017"/>
    <w:rsid w:val="00C43CDB"/>
    <w:rsid w:val="00C50035"/>
    <w:rsid w:val="00C512F8"/>
    <w:rsid w:val="00C609E6"/>
    <w:rsid w:val="00C610A5"/>
    <w:rsid w:val="00C805EF"/>
    <w:rsid w:val="00C976FE"/>
    <w:rsid w:val="00CA46F7"/>
    <w:rsid w:val="00CA4D55"/>
    <w:rsid w:val="00CC2DAC"/>
    <w:rsid w:val="00CC3AE3"/>
    <w:rsid w:val="00CE1D4A"/>
    <w:rsid w:val="00CF302B"/>
    <w:rsid w:val="00CF4845"/>
    <w:rsid w:val="00D0172F"/>
    <w:rsid w:val="00D05A6A"/>
    <w:rsid w:val="00D07179"/>
    <w:rsid w:val="00D25B16"/>
    <w:rsid w:val="00D27460"/>
    <w:rsid w:val="00D27A38"/>
    <w:rsid w:val="00D349A5"/>
    <w:rsid w:val="00D34E1A"/>
    <w:rsid w:val="00D41C60"/>
    <w:rsid w:val="00D50872"/>
    <w:rsid w:val="00D532DB"/>
    <w:rsid w:val="00D54125"/>
    <w:rsid w:val="00D62EAE"/>
    <w:rsid w:val="00D67CBA"/>
    <w:rsid w:val="00D774E7"/>
    <w:rsid w:val="00D80369"/>
    <w:rsid w:val="00D956F5"/>
    <w:rsid w:val="00D9726E"/>
    <w:rsid w:val="00DA335D"/>
    <w:rsid w:val="00DA6E98"/>
    <w:rsid w:val="00DB1401"/>
    <w:rsid w:val="00DB580E"/>
    <w:rsid w:val="00DB7108"/>
    <w:rsid w:val="00DD023D"/>
    <w:rsid w:val="00DD30C5"/>
    <w:rsid w:val="00DD3704"/>
    <w:rsid w:val="00DF20E7"/>
    <w:rsid w:val="00DF7F78"/>
    <w:rsid w:val="00E408AB"/>
    <w:rsid w:val="00E452C2"/>
    <w:rsid w:val="00E456EC"/>
    <w:rsid w:val="00E50B83"/>
    <w:rsid w:val="00E5195E"/>
    <w:rsid w:val="00E52C76"/>
    <w:rsid w:val="00E609E3"/>
    <w:rsid w:val="00EA46B5"/>
    <w:rsid w:val="00EB1140"/>
    <w:rsid w:val="00EB42B6"/>
    <w:rsid w:val="00EC0D8B"/>
    <w:rsid w:val="00EC364B"/>
    <w:rsid w:val="00ED4B99"/>
    <w:rsid w:val="00EE362B"/>
    <w:rsid w:val="00EE4B99"/>
    <w:rsid w:val="00EE50C2"/>
    <w:rsid w:val="00F12214"/>
    <w:rsid w:val="00F30BC3"/>
    <w:rsid w:val="00F3742C"/>
    <w:rsid w:val="00F42CBF"/>
    <w:rsid w:val="00F46390"/>
    <w:rsid w:val="00F5213A"/>
    <w:rsid w:val="00F55A38"/>
    <w:rsid w:val="00F619C8"/>
    <w:rsid w:val="00F70F34"/>
    <w:rsid w:val="00F823FA"/>
    <w:rsid w:val="00FA2C41"/>
    <w:rsid w:val="00FA70C3"/>
    <w:rsid w:val="00FB1C81"/>
    <w:rsid w:val="00FB33DD"/>
    <w:rsid w:val="00FB6F91"/>
    <w:rsid w:val="00FC1D13"/>
    <w:rsid w:val="00FC4624"/>
    <w:rsid w:val="00FC5655"/>
    <w:rsid w:val="00FC6B0E"/>
    <w:rsid w:val="00FD57F1"/>
    <w:rsid w:val="00FE55F9"/>
    <w:rsid w:val="00FE76B7"/>
    <w:rsid w:val="00FF2873"/>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D10B3"/>
  <w15:chartTrackingRefBased/>
  <w15:docId w15:val="{9FDB18D9-72F4-4FEB-9CA7-C5D1B26E9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6FF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0E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0E48"/>
  </w:style>
  <w:style w:type="paragraph" w:styleId="Piedepgina">
    <w:name w:val="footer"/>
    <w:basedOn w:val="Normal"/>
    <w:link w:val="PiedepginaCar"/>
    <w:uiPriority w:val="99"/>
    <w:unhideWhenUsed/>
    <w:rsid w:val="001D0E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0E48"/>
  </w:style>
  <w:style w:type="paragraph" w:styleId="Revisin">
    <w:name w:val="Revision"/>
    <w:hidden/>
    <w:uiPriority w:val="99"/>
    <w:semiHidden/>
    <w:rsid w:val="00562019"/>
    <w:pPr>
      <w:spacing w:after="0" w:line="240" w:lineRule="auto"/>
    </w:pPr>
  </w:style>
  <w:style w:type="paragraph" w:styleId="Textodeglobo">
    <w:name w:val="Balloon Text"/>
    <w:basedOn w:val="Normal"/>
    <w:link w:val="TextodegloboCar"/>
    <w:uiPriority w:val="99"/>
    <w:semiHidden/>
    <w:unhideWhenUsed/>
    <w:rsid w:val="005620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62019"/>
    <w:rPr>
      <w:rFonts w:ascii="Segoe UI" w:hAnsi="Segoe UI" w:cs="Segoe UI"/>
      <w:sz w:val="18"/>
      <w:szCs w:val="18"/>
    </w:rPr>
  </w:style>
  <w:style w:type="paragraph" w:styleId="Prrafodelista">
    <w:name w:val="List Paragraph"/>
    <w:basedOn w:val="Normal"/>
    <w:uiPriority w:val="34"/>
    <w:qFormat/>
    <w:rsid w:val="00C609E6"/>
    <w:pPr>
      <w:ind w:left="720"/>
      <w:contextualSpacing/>
    </w:pPr>
  </w:style>
  <w:style w:type="character" w:styleId="Hipervnculo">
    <w:name w:val="Hyperlink"/>
    <w:basedOn w:val="Fuentedeprrafopredeter"/>
    <w:uiPriority w:val="99"/>
    <w:unhideWhenUsed/>
    <w:rsid w:val="00F823FA"/>
    <w:rPr>
      <w:color w:val="0563C1" w:themeColor="hyperlink"/>
      <w:u w:val="single"/>
    </w:rPr>
  </w:style>
  <w:style w:type="character" w:styleId="Hipervnculovisitado">
    <w:name w:val="FollowedHyperlink"/>
    <w:basedOn w:val="Fuentedeprrafopredeter"/>
    <w:uiPriority w:val="99"/>
    <w:semiHidden/>
    <w:unhideWhenUsed/>
    <w:rsid w:val="00F823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dropbox.com/sh/ae9rw69kxke3mux/AADlhg8Vae_ylGpejZcfLHX6a?dl=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dropbox.com/sh/ae9rw69kxke3mux/AADlhg8Vae_ylGpejZcfLHX6a?dl=0" TargetMode="External"/><Relationship Id="rId9" Type="http://schemas.openxmlformats.org/officeDocument/2006/relationships/hyperlink" Target="https://www.dropbox.com/sh/ae9rw69kxke3mux/AADlhg8Vae_ylGpejZcfLHX6a?dl=0" TargetMode="External"/><Relationship Id="rId10"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cia\Documents\Plantillas%20personalizadas%20de%20Office\Plantilla_DWMedios_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6963E-D7B3-0849-A7F0-D910EFF2A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C:\Users\Alicia\Documents\Plantillas personalizadas de Office\Plantilla_DWMedios_2.dotx</Template>
  <TotalTime>479</TotalTime>
  <Pages>4</Pages>
  <Words>439</Words>
  <Characters>2419</Characters>
  <Application>Microsoft Macintosh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Medina</dc:creator>
  <cp:keywords/>
  <dc:description/>
  <cp:lastModifiedBy>Usuario de Microsoft Office</cp:lastModifiedBy>
  <cp:revision>53</cp:revision>
  <cp:lastPrinted>2018-08-17T22:29:00Z</cp:lastPrinted>
  <dcterms:created xsi:type="dcterms:W3CDTF">2018-08-27T03:37:00Z</dcterms:created>
  <dcterms:modified xsi:type="dcterms:W3CDTF">2018-09-10T18:10:00Z</dcterms:modified>
</cp:coreProperties>
</file>